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FB5A0F" w14:textId="77777777" w:rsidR="00A638EC" w:rsidRDefault="00AC49FE" w:rsidP="00DA64A4">
      <w:pPr>
        <w:pStyle w:val="Logo"/>
        <w:ind w:right="332"/>
        <w:rPr>
          <w:b/>
          <w:noProof/>
          <w:color w:val="auto"/>
          <w:sz w:val="96"/>
          <w:lang w:eastAsia="en-US"/>
        </w:rPr>
      </w:pPr>
      <w:bookmarkStart w:id="0" w:name="_Hlk532324630"/>
      <w:bookmarkStart w:id="1" w:name="_GoBack"/>
      <w:bookmarkEnd w:id="1"/>
      <w:r>
        <w:rPr>
          <w:b/>
          <w:noProof/>
          <w:color w:val="auto"/>
          <w:sz w:val="96"/>
          <w:lang w:eastAsia="en-US"/>
        </w:rPr>
        <w:t>Policy Based Routing</w:t>
      </w:r>
    </w:p>
    <w:p w14:paraId="60BAC60B" w14:textId="77777777" w:rsidR="00AC49FE" w:rsidRDefault="00AC49FE" w:rsidP="00AC49FE">
      <w:pPr>
        <w:rPr>
          <w:lang w:eastAsia="en-US"/>
        </w:rPr>
      </w:pPr>
    </w:p>
    <w:p w14:paraId="784C709B" w14:textId="77777777" w:rsidR="00AC49FE" w:rsidRDefault="00AC49FE" w:rsidP="00AC49FE">
      <w:pPr>
        <w:rPr>
          <w:lang w:eastAsia="en-US"/>
        </w:rPr>
      </w:pPr>
    </w:p>
    <w:p w14:paraId="2788D7A1" w14:textId="77777777" w:rsidR="00AC49FE" w:rsidRPr="00AC49FE" w:rsidRDefault="00AC49FE" w:rsidP="00AC49FE">
      <w:pPr>
        <w:rPr>
          <w:lang w:eastAsia="en-US"/>
        </w:rPr>
      </w:pPr>
    </w:p>
    <w:bookmarkEnd w:id="0" w:displacedByCustomXml="next"/>
    <w:sdt>
      <w:sdtPr>
        <w:rPr>
          <w:sz w:val="56"/>
        </w:rPr>
        <w:alias w:val="Enter title:"/>
        <w:tag w:val=""/>
        <w:id w:val="390237733"/>
        <w:placeholder>
          <w:docPart w:val="50EE218F4C4140B199627ABB9F191D15"/>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47C515ED" w14:textId="6EDB8E8A" w:rsidR="00A638EC" w:rsidRPr="007905D1" w:rsidRDefault="00741F89" w:rsidP="00A638EC">
          <w:pPr>
            <w:pStyle w:val="Title"/>
            <w:rPr>
              <w:sz w:val="56"/>
            </w:rPr>
          </w:pPr>
          <w:r>
            <w:rPr>
              <w:sz w:val="56"/>
            </w:rPr>
            <w:t>BINGNAN XU</w:t>
          </w:r>
        </w:p>
      </w:sdtContent>
    </w:sdt>
    <w:sdt>
      <w:sdtPr>
        <w:rPr>
          <w:sz w:val="32"/>
        </w:rPr>
        <w:alias w:val="Enter subtitle:"/>
        <w:tag w:val="Enter subtitle:"/>
        <w:id w:val="1134748392"/>
        <w:placeholder>
          <w:docPart w:val="C3168BE6B9B743979D703B3B7824EE8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EE70826" w14:textId="77777777" w:rsidR="00DA64A4" w:rsidRPr="006629AE" w:rsidRDefault="00DA64A4" w:rsidP="006629AE">
          <w:pPr>
            <w:pStyle w:val="Subtitle"/>
            <w:rPr>
              <w:sz w:val="32"/>
            </w:rPr>
          </w:pPr>
          <w:r w:rsidRPr="007905D1">
            <w:rPr>
              <w:sz w:val="32"/>
            </w:rPr>
            <w:t>ccnp (cisco</w:t>
          </w:r>
          <w:r w:rsidR="006629AE">
            <w:rPr>
              <w:sz w:val="32"/>
            </w:rPr>
            <w:t xml:space="preserve"> certified network professional</w:t>
          </w:r>
          <w:r w:rsidR="008B5D87">
            <w:rPr>
              <w:sz w:val="32"/>
            </w:rPr>
            <w:t>)</w:t>
          </w:r>
        </w:p>
      </w:sdtContent>
    </w:sdt>
    <w:p w14:paraId="30309EF4" w14:textId="77777777" w:rsidR="00DA64A4" w:rsidRPr="007905D1" w:rsidRDefault="00DA64A4" w:rsidP="004D5282">
      <w:pPr>
        <w:pStyle w:val="Contactinfo"/>
        <w:rPr>
          <w:sz w:val="24"/>
        </w:rPr>
      </w:pPr>
    </w:p>
    <w:p w14:paraId="544EC7F0" w14:textId="77777777" w:rsidR="00DA64A4" w:rsidRPr="007905D1" w:rsidRDefault="00DA64A4" w:rsidP="004D5282">
      <w:pPr>
        <w:pStyle w:val="Contactinfo"/>
        <w:rPr>
          <w:sz w:val="24"/>
        </w:rPr>
      </w:pPr>
    </w:p>
    <w:p w14:paraId="6D591F19" w14:textId="77777777" w:rsidR="00DA64A4" w:rsidRPr="007905D1" w:rsidRDefault="00DA64A4" w:rsidP="004D5282">
      <w:pPr>
        <w:pStyle w:val="Contactinfo"/>
        <w:rPr>
          <w:sz w:val="24"/>
        </w:rPr>
      </w:pPr>
    </w:p>
    <w:p w14:paraId="0F0AE4EA" w14:textId="0262DC2E" w:rsidR="00A638EC" w:rsidRPr="007905D1" w:rsidRDefault="00A638EC" w:rsidP="004D5282">
      <w:pPr>
        <w:pStyle w:val="Contactinfo"/>
        <w:rPr>
          <w:sz w:val="24"/>
        </w:rPr>
      </w:pPr>
      <w:r w:rsidRPr="007905D1">
        <w:rPr>
          <w:sz w:val="24"/>
        </w:rPr>
        <w:t xml:space="preserve"> </w:t>
      </w:r>
      <w:sdt>
        <w:sdtPr>
          <w:rPr>
            <w:rFonts w:hint="eastAsia"/>
            <w:sz w:val="24"/>
            <w:lang w:eastAsia="zh-CN"/>
          </w:rPr>
          <w:alias w:val="Enter date:"/>
          <w:tag w:val="Enter date:"/>
          <w:id w:val="-664086759"/>
          <w:placeholder>
            <w:docPart w:val="D2B9757712BA4ED5ABE8C5BDBBD23C94"/>
          </w:placeholder>
          <w:dataBinding w:prefixMappings="xmlns:ns0='http://schemas.microsoft.com/office/2006/coverPageProps' " w:xpath="/ns0:CoverPageProperties[1]/ns0:CompanyFax[1]" w:storeItemID="{55AF091B-3C7A-41E3-B477-F2FDAA23CFDA}"/>
          <w15:appearance w15:val="hidden"/>
          <w:text/>
        </w:sdtPr>
        <w:sdtEndPr/>
        <w:sdtContent>
          <w:r w:rsidR="00EF3006">
            <w:rPr>
              <w:rFonts w:hint="eastAsia"/>
              <w:sz w:val="24"/>
              <w:lang w:eastAsia="zh-CN"/>
            </w:rPr>
            <w:t>apr</w:t>
          </w:r>
          <w:r w:rsidR="00F00806">
            <w:rPr>
              <w:rFonts w:hint="eastAsia"/>
              <w:sz w:val="24"/>
              <w:lang w:eastAsia="zh-CN"/>
            </w:rPr>
            <w:t>. 201</w:t>
          </w:r>
          <w:r w:rsidR="00AC49FE">
            <w:rPr>
              <w:rFonts w:hint="eastAsia"/>
              <w:sz w:val="24"/>
              <w:lang w:eastAsia="zh-CN"/>
            </w:rPr>
            <w:t>9</w:t>
          </w:r>
        </w:sdtContent>
      </w:sdt>
      <w:r w:rsidR="00DA64A4" w:rsidRPr="007905D1">
        <w:rPr>
          <w:sz w:val="24"/>
        </w:rPr>
        <w:t xml:space="preserve"> </w:t>
      </w:r>
    </w:p>
    <w:p w14:paraId="2FFCAEF7" w14:textId="77777777" w:rsidR="00290347" w:rsidRPr="007905D1" w:rsidRDefault="00EC7B5E" w:rsidP="00DA64A4">
      <w:pPr>
        <w:pStyle w:val="Contactinfo"/>
        <w:rPr>
          <w:sz w:val="24"/>
        </w:rPr>
      </w:pPr>
      <w:sdt>
        <w:sdtPr>
          <w:rPr>
            <w:sz w:val="24"/>
          </w:rPr>
          <w:alias w:val="Enter company name:"/>
          <w:tag w:val=""/>
          <w:id w:val="-874304286"/>
          <w:placeholder>
            <w:docPart w:val="08E46CF7A3264F34B79A1B5432B786C8"/>
          </w:placeholder>
          <w:dataBinding w:prefixMappings="xmlns:ns0='http://schemas.openxmlformats.org/officeDocument/2006/extended-properties' " w:xpath="/ns0:Properties[1]/ns0:Company[1]" w:storeItemID="{6668398D-A668-4E3E-A5EB-62B293D839F1}"/>
          <w15:appearance w15:val="hidden"/>
          <w:text/>
        </w:sdtPr>
        <w:sdtEndPr/>
        <w:sdtContent>
          <w:r w:rsidR="00DA64A4" w:rsidRPr="007905D1">
            <w:rPr>
              <w:sz w:val="24"/>
            </w:rPr>
            <w:t>NEWPORT HIGH SCHOOL, WA</w:t>
          </w:r>
        </w:sdtContent>
      </w:sdt>
    </w:p>
    <w:p w14:paraId="0BD0F7ED" w14:textId="77777777" w:rsidR="00530E5A" w:rsidRDefault="00530E5A" w:rsidP="006C27C7">
      <w:pPr>
        <w:pStyle w:val="Heading2"/>
      </w:pPr>
      <w:r>
        <w:lastRenderedPageBreak/>
        <w:t>Purpose</w:t>
      </w:r>
    </w:p>
    <w:p w14:paraId="6AC3E96E" w14:textId="77777777" w:rsidR="00FA7678" w:rsidRPr="0018506C" w:rsidRDefault="00530E5A" w:rsidP="005D6A8A">
      <w:pPr>
        <w:rPr>
          <w:sz w:val="24"/>
          <w:szCs w:val="24"/>
        </w:rPr>
      </w:pPr>
      <w:r>
        <w:tab/>
      </w:r>
      <w:r w:rsidR="00AC49FE">
        <w:rPr>
          <w:sz w:val="24"/>
          <w:szCs w:val="24"/>
        </w:rPr>
        <w:t>The purpose of this lab is to route or block different type of traffic by configurating the router. In this lab, I set up two identical web servers (different IP) which are both HTTP and HTTPS enabled. If we only have normal routing, both HTTP and HTTPS</w:t>
      </w:r>
      <w:r w:rsidR="006245AC">
        <w:rPr>
          <w:sz w:val="24"/>
          <w:szCs w:val="24"/>
        </w:rPr>
        <w:t xml:space="preserve"> </w:t>
      </w:r>
      <w:r w:rsidR="00FA7678">
        <w:rPr>
          <w:sz w:val="24"/>
          <w:szCs w:val="24"/>
        </w:rPr>
        <w:t xml:space="preserve">in both servers should be accessible. However, we can configure the router so that only HTTP in </w:t>
      </w:r>
      <w:proofErr w:type="spellStart"/>
      <w:r w:rsidR="00FA7678">
        <w:rPr>
          <w:sz w:val="24"/>
          <w:szCs w:val="24"/>
        </w:rPr>
        <w:t>Server</w:t>
      </w:r>
      <w:r w:rsidR="005D6A8A">
        <w:rPr>
          <w:sz w:val="24"/>
          <w:szCs w:val="24"/>
        </w:rPr>
        <w:t>A</w:t>
      </w:r>
      <w:proofErr w:type="spellEnd"/>
      <w:r w:rsidR="005D6A8A">
        <w:rPr>
          <w:sz w:val="24"/>
          <w:szCs w:val="24"/>
        </w:rPr>
        <w:t xml:space="preserve"> (HTTP server)</w:t>
      </w:r>
      <w:r w:rsidR="00FA7678">
        <w:rPr>
          <w:sz w:val="24"/>
          <w:szCs w:val="24"/>
        </w:rPr>
        <w:t xml:space="preserve"> is accessible while only HTTPS on </w:t>
      </w:r>
      <w:proofErr w:type="spellStart"/>
      <w:r w:rsidR="00FA7678">
        <w:rPr>
          <w:sz w:val="24"/>
          <w:szCs w:val="24"/>
        </w:rPr>
        <w:t>Server</w:t>
      </w:r>
      <w:r w:rsidR="005D6A8A">
        <w:rPr>
          <w:sz w:val="24"/>
          <w:szCs w:val="24"/>
        </w:rPr>
        <w:t>B</w:t>
      </w:r>
      <w:proofErr w:type="spellEnd"/>
      <w:r w:rsidR="005D6A8A">
        <w:rPr>
          <w:sz w:val="24"/>
          <w:szCs w:val="24"/>
        </w:rPr>
        <w:t xml:space="preserve"> (HTTPS server)</w:t>
      </w:r>
      <w:r w:rsidR="00FA7678">
        <w:rPr>
          <w:sz w:val="24"/>
          <w:szCs w:val="24"/>
        </w:rPr>
        <w:t xml:space="preserve"> is accessible. </w:t>
      </w:r>
    </w:p>
    <w:p w14:paraId="78DF12D9" w14:textId="77777777" w:rsidR="002A0044" w:rsidRPr="007905D1" w:rsidRDefault="008B5D87" w:rsidP="006C27C7">
      <w:pPr>
        <w:pStyle w:val="Heading2"/>
      </w:pPr>
      <w:r>
        <w:t>Backgroud:</w:t>
      </w:r>
    </w:p>
    <w:p w14:paraId="20E312A2" w14:textId="77777777" w:rsidR="00530E5A" w:rsidRDefault="00FA7678" w:rsidP="00530E5A">
      <w:pPr>
        <w:ind w:firstLine="648"/>
        <w:rPr>
          <w:sz w:val="24"/>
          <w:szCs w:val="24"/>
        </w:rPr>
      </w:pPr>
      <w:r>
        <w:rPr>
          <w:sz w:val="24"/>
          <w:szCs w:val="24"/>
        </w:rPr>
        <w:t>Policy-based routing</w:t>
      </w:r>
      <w:r w:rsidR="00751572">
        <w:rPr>
          <w:sz w:val="24"/>
          <w:szCs w:val="24"/>
        </w:rPr>
        <w:t xml:space="preserve"> (</w:t>
      </w:r>
      <w:r w:rsidR="00751572" w:rsidRPr="00751572">
        <w:rPr>
          <w:b/>
          <w:sz w:val="24"/>
          <w:szCs w:val="24"/>
        </w:rPr>
        <w:t>PBR</w:t>
      </w:r>
      <w:r w:rsidR="00751572">
        <w:rPr>
          <w:sz w:val="24"/>
          <w:szCs w:val="24"/>
        </w:rPr>
        <w:t>)</w:t>
      </w:r>
      <w:r>
        <w:rPr>
          <w:sz w:val="24"/>
          <w:szCs w:val="24"/>
        </w:rPr>
        <w:t xml:space="preserve"> tells routers to forward data packets based on the policies defined by network administer. The policies can be protocol type (HTTP or HTTPS), packet sizes, source/destination addresses, etc. In application, it’s a way to have customized policies to override automatic routing protocol decisions. </w:t>
      </w:r>
    </w:p>
    <w:p w14:paraId="424E97CF" w14:textId="77777777" w:rsidR="00FA7678" w:rsidRDefault="00751572" w:rsidP="00530E5A">
      <w:pPr>
        <w:ind w:firstLine="648"/>
        <w:rPr>
          <w:sz w:val="24"/>
          <w:szCs w:val="24"/>
        </w:rPr>
      </w:pPr>
      <w:r>
        <w:rPr>
          <w:sz w:val="24"/>
          <w:szCs w:val="24"/>
        </w:rPr>
        <w:t>PBR</w:t>
      </w:r>
      <w:r w:rsidR="00FA7678">
        <w:rPr>
          <w:sz w:val="24"/>
          <w:szCs w:val="24"/>
        </w:rPr>
        <w:t xml:space="preserve"> works by selectively route/modify data packets based on access list</w:t>
      </w:r>
      <w:r>
        <w:rPr>
          <w:sz w:val="24"/>
          <w:szCs w:val="24"/>
        </w:rPr>
        <w:t xml:space="preserve">s and other criteria </w:t>
      </w:r>
      <w:r w:rsidR="00FA7678">
        <w:rPr>
          <w:sz w:val="24"/>
          <w:szCs w:val="24"/>
        </w:rPr>
        <w:t xml:space="preserve">(in this lab, we </w:t>
      </w:r>
      <w:r>
        <w:rPr>
          <w:sz w:val="24"/>
          <w:szCs w:val="24"/>
        </w:rPr>
        <w:t>apply policies to a destination address, so we use extended access list).</w:t>
      </w:r>
    </w:p>
    <w:p w14:paraId="5C22BA90" w14:textId="77777777" w:rsidR="00FF0B32" w:rsidRPr="00FF0B32" w:rsidRDefault="00FF0B32" w:rsidP="00FF0B32">
      <w:pPr>
        <w:rPr>
          <w:sz w:val="24"/>
          <w:szCs w:val="24"/>
        </w:rPr>
      </w:pPr>
      <w:r>
        <w:rPr>
          <w:sz w:val="24"/>
          <w:szCs w:val="24"/>
        </w:rPr>
        <w:tab/>
      </w:r>
      <w:r>
        <w:rPr>
          <w:b/>
          <w:sz w:val="24"/>
          <w:szCs w:val="24"/>
        </w:rPr>
        <w:t xml:space="preserve">Apache </w:t>
      </w:r>
      <w:r>
        <w:rPr>
          <w:sz w:val="24"/>
          <w:szCs w:val="24"/>
        </w:rPr>
        <w:t xml:space="preserve">is the software we used to set up HTTP and HTTPS service. In this lab, both servers run Apache on </w:t>
      </w:r>
      <w:r w:rsidR="00232E31">
        <w:rPr>
          <w:sz w:val="24"/>
          <w:szCs w:val="24"/>
        </w:rPr>
        <w:t xml:space="preserve">Ubuntu OS. More than a third of the world’s active websites are ran on Apache. </w:t>
      </w:r>
    </w:p>
    <w:p w14:paraId="3B5C0266" w14:textId="77777777" w:rsidR="00FF0B32" w:rsidRDefault="00FF0B32" w:rsidP="00530E5A">
      <w:pPr>
        <w:ind w:firstLine="648"/>
        <w:rPr>
          <w:sz w:val="24"/>
          <w:szCs w:val="24"/>
        </w:rPr>
      </w:pPr>
      <w:r>
        <w:rPr>
          <w:noProof/>
        </w:rPr>
        <w:drawing>
          <wp:anchor distT="0" distB="0" distL="114300" distR="114300" simplePos="0" relativeHeight="251692032" behindDoc="1" locked="0" layoutInCell="1" allowOverlap="1" wp14:anchorId="2886AF7C" wp14:editId="5206F3B9">
            <wp:simplePos x="0" y="0"/>
            <wp:positionH relativeFrom="column">
              <wp:posOffset>4114800</wp:posOffset>
            </wp:positionH>
            <wp:positionV relativeFrom="paragraph">
              <wp:posOffset>85090</wp:posOffset>
            </wp:positionV>
            <wp:extent cx="2133600" cy="2141220"/>
            <wp:effectExtent l="0" t="0" r="0" b="0"/>
            <wp:wrapTight wrapText="bothSides">
              <wp:wrapPolygon edited="0">
                <wp:start x="0" y="0"/>
                <wp:lineTo x="0" y="21331"/>
                <wp:lineTo x="21407" y="21331"/>
                <wp:lineTo x="21407" y="0"/>
                <wp:lineTo x="0" y="0"/>
              </wp:wrapPolygon>
            </wp:wrapTight>
            <wp:docPr id="50" name="Picture 50" descr="https://www.digicert.com/images/support-images/ecc-windows/ecc-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digicert.com/images/support-images/ecc-windows/ecc-curv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141220"/>
                    </a:xfrm>
                    <a:prstGeom prst="rect">
                      <a:avLst/>
                    </a:prstGeom>
                    <a:noFill/>
                    <a:ln>
                      <a:noFill/>
                    </a:ln>
                  </pic:spPr>
                </pic:pic>
              </a:graphicData>
            </a:graphic>
          </wp:anchor>
        </w:drawing>
      </w:r>
      <w:r w:rsidR="00751572">
        <w:rPr>
          <w:sz w:val="24"/>
          <w:szCs w:val="24"/>
        </w:rPr>
        <w:t xml:space="preserve">Another part of the lab is </w:t>
      </w:r>
      <w:r w:rsidR="00FC5800">
        <w:rPr>
          <w:sz w:val="24"/>
          <w:szCs w:val="24"/>
        </w:rPr>
        <w:t>setting an</w:t>
      </w:r>
      <w:r w:rsidR="00751572">
        <w:rPr>
          <w:sz w:val="24"/>
          <w:szCs w:val="24"/>
        </w:rPr>
        <w:t xml:space="preserve"> HTTPS </w:t>
      </w:r>
      <w:r w:rsidR="00FC5800">
        <w:rPr>
          <w:sz w:val="24"/>
          <w:szCs w:val="24"/>
        </w:rPr>
        <w:t>server. HTTPS is secure because it uses SSL</w:t>
      </w:r>
      <w:r>
        <w:rPr>
          <w:sz w:val="24"/>
          <w:szCs w:val="24"/>
        </w:rPr>
        <w:t xml:space="preserve"> </w:t>
      </w:r>
      <w:r w:rsidRPr="00FF0B32">
        <w:rPr>
          <w:sz w:val="24"/>
          <w:szCs w:val="24"/>
        </w:rPr>
        <w:t>(Secure Sockets Layer)</w:t>
      </w:r>
      <w:r w:rsidR="00FC5800">
        <w:rPr>
          <w:sz w:val="24"/>
          <w:szCs w:val="24"/>
        </w:rPr>
        <w:t>, which use</w:t>
      </w:r>
      <w:r>
        <w:rPr>
          <w:sz w:val="24"/>
          <w:szCs w:val="24"/>
        </w:rPr>
        <w:t>s</w:t>
      </w:r>
      <w:r w:rsidR="00FC5800">
        <w:rPr>
          <w:sz w:val="24"/>
          <w:szCs w:val="24"/>
        </w:rPr>
        <w:t xml:space="preserve"> asymmetric encryption. Asymmetric encryption means with a public encryption key, you can only encrypt the data, but not decrypt it. It’s a one-way street. </w:t>
      </w:r>
    </w:p>
    <w:p w14:paraId="53D4E5F6" w14:textId="77777777" w:rsidR="00751572" w:rsidRDefault="00FF0B32" w:rsidP="00530E5A">
      <w:pPr>
        <w:ind w:firstLine="648"/>
        <w:rPr>
          <w:sz w:val="24"/>
          <w:szCs w:val="24"/>
        </w:rPr>
      </w:pPr>
      <w:r>
        <w:rPr>
          <w:sz w:val="24"/>
          <w:szCs w:val="24"/>
        </w:rPr>
        <w:t>SSL</w:t>
      </w:r>
      <w:r w:rsidR="00FC5800">
        <w:rPr>
          <w:sz w:val="24"/>
          <w:szCs w:val="24"/>
        </w:rPr>
        <w:t xml:space="preserve"> </w:t>
      </w:r>
      <w:r>
        <w:rPr>
          <w:sz w:val="24"/>
          <w:szCs w:val="24"/>
        </w:rPr>
        <w:t xml:space="preserve">algorithm is based on </w:t>
      </w:r>
      <w:r w:rsidR="00FC5800">
        <w:rPr>
          <w:sz w:val="24"/>
          <w:szCs w:val="24"/>
        </w:rPr>
        <w:t>Elliptic Curve Cryptography</w:t>
      </w:r>
      <w:r>
        <w:rPr>
          <w:sz w:val="24"/>
          <w:szCs w:val="24"/>
        </w:rPr>
        <w:t xml:space="preserve"> (shown in the picture)</w:t>
      </w:r>
      <w:r w:rsidR="00FC5800">
        <w:rPr>
          <w:sz w:val="24"/>
          <w:szCs w:val="24"/>
        </w:rPr>
        <w:t xml:space="preserve">—which if you input x, you can get an y-value, but it’s almost impossible to work back and get x if you are given y. </w:t>
      </w:r>
      <w:r>
        <w:rPr>
          <w:sz w:val="24"/>
          <w:szCs w:val="24"/>
        </w:rPr>
        <w:t xml:space="preserve">The only way to decrypt the data (get the original x with y) is to a private key, which is only known locally in the server. </w:t>
      </w:r>
    </w:p>
    <w:p w14:paraId="2986DF37" w14:textId="77777777" w:rsidR="00FC5800" w:rsidRPr="0018506C" w:rsidRDefault="00FC5800" w:rsidP="00FF0B32">
      <w:pPr>
        <w:ind w:firstLine="648"/>
        <w:rPr>
          <w:sz w:val="24"/>
          <w:szCs w:val="24"/>
        </w:rPr>
      </w:pPr>
      <w:r>
        <w:rPr>
          <w:sz w:val="24"/>
          <w:szCs w:val="24"/>
        </w:rPr>
        <w:t>A public encryption key need</w:t>
      </w:r>
      <w:r w:rsidR="00FF0B32">
        <w:rPr>
          <w:sz w:val="24"/>
          <w:szCs w:val="24"/>
        </w:rPr>
        <w:t>s</w:t>
      </w:r>
      <w:r>
        <w:rPr>
          <w:sz w:val="24"/>
          <w:szCs w:val="24"/>
        </w:rPr>
        <w:t xml:space="preserve"> </w:t>
      </w:r>
      <w:r w:rsidR="00FF0B32">
        <w:rPr>
          <w:sz w:val="24"/>
          <w:szCs w:val="24"/>
        </w:rPr>
        <w:t xml:space="preserve">a certificate to operate. In a large enterprise, a certificate can cost up to $1500 from a trusted authority, who constantly mitigating attacks. However, in this small network, we will have Apache to use a </w:t>
      </w:r>
      <w:r w:rsidR="00FF0B32" w:rsidRPr="00FF0B32">
        <w:rPr>
          <w:b/>
          <w:sz w:val="24"/>
          <w:szCs w:val="24"/>
        </w:rPr>
        <w:t>self-assign</w:t>
      </w:r>
      <w:r w:rsidR="00FF0B32">
        <w:rPr>
          <w:b/>
          <w:sz w:val="24"/>
          <w:szCs w:val="24"/>
        </w:rPr>
        <w:t>ed</w:t>
      </w:r>
      <w:r w:rsidR="00FF0B32" w:rsidRPr="00FF0B32">
        <w:rPr>
          <w:b/>
          <w:sz w:val="24"/>
          <w:szCs w:val="24"/>
        </w:rPr>
        <w:t xml:space="preserve"> SSL certificate</w:t>
      </w:r>
      <w:r w:rsidR="00FF0B32">
        <w:rPr>
          <w:sz w:val="24"/>
          <w:szCs w:val="24"/>
        </w:rPr>
        <w:t xml:space="preserve"> to </w:t>
      </w:r>
      <w:r w:rsidR="00232E31">
        <w:rPr>
          <w:sz w:val="24"/>
          <w:szCs w:val="24"/>
        </w:rPr>
        <w:t>run</w:t>
      </w:r>
      <w:r w:rsidR="00FF0B32">
        <w:rPr>
          <w:sz w:val="24"/>
          <w:szCs w:val="24"/>
        </w:rPr>
        <w:t xml:space="preserve"> HTTPS. </w:t>
      </w:r>
    </w:p>
    <w:p w14:paraId="362E1A72" w14:textId="77777777" w:rsidR="00876AC8" w:rsidRPr="007905D1" w:rsidRDefault="0018506C" w:rsidP="00876AC8">
      <w:pPr>
        <w:pStyle w:val="Heading2"/>
        <w:rPr>
          <w:sz w:val="28"/>
        </w:rPr>
      </w:pPr>
      <w:r>
        <w:rPr>
          <w:sz w:val="28"/>
        </w:rPr>
        <w:t>Lab summary</w:t>
      </w:r>
    </w:p>
    <w:p w14:paraId="21B95C9C" w14:textId="77777777" w:rsidR="00332BA5" w:rsidRDefault="00232E31" w:rsidP="00F875FD">
      <w:pPr>
        <w:ind w:firstLine="648"/>
        <w:rPr>
          <w:sz w:val="24"/>
          <w:szCs w:val="24"/>
        </w:rPr>
      </w:pPr>
      <w:r>
        <w:rPr>
          <w:sz w:val="24"/>
          <w:szCs w:val="24"/>
        </w:rPr>
        <w:t xml:space="preserve">First, I install </w:t>
      </w:r>
      <w:r w:rsidR="00332BA5">
        <w:rPr>
          <w:sz w:val="24"/>
          <w:szCs w:val="24"/>
        </w:rPr>
        <w:t xml:space="preserve">Linux Ubuntu Operation System on both serves. Then, install Apache to run both HTTP and HTTPS server. </w:t>
      </w:r>
    </w:p>
    <w:p w14:paraId="5F22944D" w14:textId="77777777" w:rsidR="002F1364" w:rsidRDefault="00332BA5" w:rsidP="00F875FD">
      <w:pPr>
        <w:ind w:firstLine="648"/>
        <w:rPr>
          <w:sz w:val="24"/>
        </w:rPr>
      </w:pPr>
      <w:r>
        <w:rPr>
          <w:sz w:val="24"/>
          <w:szCs w:val="24"/>
        </w:rPr>
        <w:t xml:space="preserve">After checking the connectivity of both servers on both website protocols. I implemented Policy-Based Routing that allows only HTTP and blocks HTTPS on </w:t>
      </w:r>
      <w:r w:rsidR="005D6A8A">
        <w:rPr>
          <w:sz w:val="24"/>
          <w:szCs w:val="24"/>
        </w:rPr>
        <w:t xml:space="preserve">HTTP </w:t>
      </w:r>
      <w:r>
        <w:rPr>
          <w:sz w:val="24"/>
          <w:szCs w:val="24"/>
        </w:rPr>
        <w:t xml:space="preserve">Server, and block HTTP and allows only HTTPS Server. </w:t>
      </w:r>
    </w:p>
    <w:p w14:paraId="4CA040B0" w14:textId="77777777" w:rsidR="00EA386D" w:rsidRPr="00EA386D" w:rsidRDefault="00EA386D" w:rsidP="00EA386D">
      <w:pPr>
        <w:pStyle w:val="Heading2"/>
        <w:rPr>
          <w:sz w:val="28"/>
        </w:rPr>
      </w:pPr>
      <w:r>
        <w:rPr>
          <w:sz w:val="28"/>
        </w:rPr>
        <w:lastRenderedPageBreak/>
        <w:t>Lab Diagram</w:t>
      </w:r>
    </w:p>
    <w:p w14:paraId="3ADE7D4C" w14:textId="77777777" w:rsidR="00F00806" w:rsidRDefault="0092399E" w:rsidP="009A3525">
      <w:pPr>
        <w:jc w:val="center"/>
        <w:rPr>
          <w:sz w:val="24"/>
        </w:rPr>
      </w:pPr>
      <w:r>
        <w:rPr>
          <w:noProof/>
        </w:rPr>
        <w:drawing>
          <wp:inline distT="0" distB="0" distL="0" distR="0" wp14:anchorId="6FC0EB94" wp14:editId="571A71C5">
            <wp:extent cx="5943600" cy="3343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r>
        <w:rPr>
          <w:noProof/>
        </w:rPr>
        <w:t xml:space="preserve"> </w:t>
      </w:r>
      <w:r w:rsidR="002F1364">
        <w:rPr>
          <w:noProof/>
        </w:rPr>
        <w:t xml:space="preserve"> </w:t>
      </w:r>
    </w:p>
    <w:p w14:paraId="0479B2E4" w14:textId="77777777" w:rsidR="0082464C" w:rsidRPr="0082464C" w:rsidRDefault="0082464C" w:rsidP="0082464C">
      <w:pPr>
        <w:pStyle w:val="Heading2"/>
        <w:rPr>
          <w:sz w:val="28"/>
        </w:rPr>
      </w:pPr>
      <w:r>
        <w:rPr>
          <w:sz w:val="28"/>
        </w:rPr>
        <w:t>Lab commands</w:t>
      </w:r>
    </w:p>
    <w:p w14:paraId="4BD085FB" w14:textId="77777777" w:rsidR="003E55C3" w:rsidRDefault="003E55C3" w:rsidP="004B6DD5">
      <w:pPr>
        <w:pStyle w:val="Heading3"/>
      </w:pPr>
      <w:r>
        <w:t xml:space="preserve">Router Commands: </w:t>
      </w:r>
    </w:p>
    <w:p w14:paraId="19B0CE05" w14:textId="77777777" w:rsidR="003E55C3" w:rsidRPr="0092399E" w:rsidRDefault="003E55C3" w:rsidP="003E55C3">
      <w:pPr>
        <w:ind w:firstLine="648"/>
        <w:rPr>
          <w:rFonts w:ascii="Arial" w:hAnsi="Arial" w:cs="Arial"/>
        </w:rPr>
      </w:pPr>
      <w:proofErr w:type="spellStart"/>
      <w:r w:rsidRPr="004B6DD5">
        <w:rPr>
          <w:rFonts w:ascii="Courier New" w:hAnsi="Courier New" w:cs="Courier New"/>
        </w:rPr>
        <w:t>ip</w:t>
      </w:r>
      <w:proofErr w:type="spellEnd"/>
      <w:r w:rsidRPr="004B6DD5">
        <w:rPr>
          <w:rFonts w:ascii="Courier New" w:hAnsi="Courier New" w:cs="Courier New"/>
        </w:rPr>
        <w:t xml:space="preserve"> policy route-map [name]</w:t>
      </w:r>
      <w:r>
        <w:rPr>
          <w:rFonts w:ascii="Arial" w:hAnsi="Arial" w:cs="Arial"/>
        </w:rPr>
        <w:t>-----------------define route-map (policy routing group)</w:t>
      </w:r>
    </w:p>
    <w:p w14:paraId="2EDC5582" w14:textId="77777777" w:rsidR="003E55C3" w:rsidRDefault="003E55C3" w:rsidP="003E55C3">
      <w:pPr>
        <w:rPr>
          <w:rFonts w:ascii="Arial" w:hAnsi="Arial" w:cs="Arial"/>
        </w:rPr>
      </w:pPr>
    </w:p>
    <w:p w14:paraId="55C91ED6" w14:textId="77777777" w:rsidR="003E55C3" w:rsidRPr="004B6DD5" w:rsidRDefault="003E55C3" w:rsidP="004B6DD5">
      <w:pPr>
        <w:ind w:firstLine="648"/>
        <w:rPr>
          <w:rFonts w:ascii="Courier New" w:hAnsi="Courier New" w:cs="Courier New"/>
        </w:rPr>
      </w:pPr>
      <w:r w:rsidRPr="004B6DD5">
        <w:rPr>
          <w:rFonts w:ascii="Courier New" w:hAnsi="Courier New" w:cs="Courier New"/>
        </w:rPr>
        <w:t xml:space="preserve">access-list 100 permit </w:t>
      </w:r>
      <w:proofErr w:type="spellStart"/>
      <w:r w:rsidRPr="004B6DD5">
        <w:rPr>
          <w:rFonts w:ascii="Courier New" w:hAnsi="Courier New" w:cs="Courier New"/>
        </w:rPr>
        <w:t>tcp</w:t>
      </w:r>
      <w:proofErr w:type="spellEnd"/>
      <w:r w:rsidRPr="004B6DD5">
        <w:rPr>
          <w:rFonts w:ascii="Courier New" w:hAnsi="Courier New" w:cs="Courier New"/>
        </w:rPr>
        <w:t xml:space="preserve"> 192.168.0.0 0.0.0.255 host 192.168.10.3 eq www</w:t>
      </w:r>
    </w:p>
    <w:p w14:paraId="1FB0E3F1" w14:textId="77777777" w:rsidR="003E55C3" w:rsidRDefault="003E55C3" w:rsidP="003E55C3">
      <w:pPr>
        <w:rPr>
          <w:rFonts w:ascii="Arial" w:hAnsi="Arial" w:cs="Arial"/>
        </w:rPr>
      </w:pPr>
      <w:r>
        <w:rPr>
          <w:rFonts w:ascii="Arial" w:hAnsi="Arial" w:cs="Arial"/>
        </w:rPr>
        <w:t>-------------extended access list 100, anything HTTP (port 80, www traffic uses TCP) from 192.168.0.0/24 network belongs to access-list 100</w:t>
      </w:r>
    </w:p>
    <w:p w14:paraId="6025531D" w14:textId="77777777" w:rsidR="003E55C3" w:rsidRDefault="003E55C3" w:rsidP="003E55C3">
      <w:pPr>
        <w:ind w:left="0"/>
        <w:rPr>
          <w:rFonts w:ascii="Arial" w:hAnsi="Arial" w:cs="Arial"/>
        </w:rPr>
      </w:pPr>
    </w:p>
    <w:p w14:paraId="12F27314" w14:textId="77777777" w:rsidR="0092399E" w:rsidRPr="0092399E" w:rsidRDefault="0092399E" w:rsidP="0092399E">
      <w:pPr>
        <w:rPr>
          <w:rFonts w:ascii="Arial" w:hAnsi="Arial" w:cs="Arial"/>
        </w:rPr>
      </w:pPr>
      <w:r w:rsidRPr="004B6DD5">
        <w:rPr>
          <w:rFonts w:ascii="Courier New" w:hAnsi="Courier New" w:cs="Courier New"/>
        </w:rPr>
        <w:t xml:space="preserve">route-map </w:t>
      </w:r>
      <w:r w:rsidR="008A6D52" w:rsidRPr="004B6DD5">
        <w:rPr>
          <w:rFonts w:ascii="Courier New" w:hAnsi="Courier New" w:cs="Courier New"/>
        </w:rPr>
        <w:t>[name]</w:t>
      </w:r>
      <w:r w:rsidRPr="004B6DD5">
        <w:rPr>
          <w:rFonts w:ascii="Courier New" w:hAnsi="Courier New" w:cs="Courier New"/>
        </w:rPr>
        <w:t xml:space="preserve"> permit 10</w:t>
      </w:r>
      <w:r w:rsidR="003E55C3">
        <w:rPr>
          <w:rFonts w:ascii="Arial" w:hAnsi="Arial" w:cs="Arial"/>
        </w:rPr>
        <w:t>-</w:t>
      </w:r>
      <w:r w:rsidR="004B6DD5">
        <w:rPr>
          <w:rFonts w:ascii="Arial" w:hAnsi="Arial" w:cs="Arial"/>
        </w:rPr>
        <w:t>-</w:t>
      </w:r>
      <w:r w:rsidR="003E55C3">
        <w:rPr>
          <w:rFonts w:ascii="Arial" w:hAnsi="Arial" w:cs="Arial"/>
        </w:rPr>
        <w:t>----------------define policy NO.1 in this policy routing group</w:t>
      </w:r>
    </w:p>
    <w:p w14:paraId="7A357D2F" w14:textId="77777777" w:rsidR="0092399E" w:rsidRPr="0092399E" w:rsidRDefault="0092399E" w:rsidP="0092399E">
      <w:pPr>
        <w:ind w:left="720"/>
        <w:rPr>
          <w:rFonts w:ascii="Arial" w:hAnsi="Arial" w:cs="Arial"/>
        </w:rPr>
      </w:pPr>
      <w:r w:rsidRPr="004B6DD5">
        <w:rPr>
          <w:rFonts w:ascii="Courier New" w:hAnsi="Courier New" w:cs="Courier New"/>
        </w:rPr>
        <w:t xml:space="preserve">match </w:t>
      </w:r>
      <w:proofErr w:type="spellStart"/>
      <w:r w:rsidRPr="004B6DD5">
        <w:rPr>
          <w:rFonts w:ascii="Courier New" w:hAnsi="Courier New" w:cs="Courier New"/>
        </w:rPr>
        <w:t>ip</w:t>
      </w:r>
      <w:proofErr w:type="spellEnd"/>
      <w:r w:rsidRPr="004B6DD5">
        <w:rPr>
          <w:rFonts w:ascii="Courier New" w:hAnsi="Courier New" w:cs="Courier New"/>
        </w:rPr>
        <w:t xml:space="preserve"> address 10</w:t>
      </w:r>
      <w:r w:rsidR="004B6DD5">
        <w:rPr>
          <w:rFonts w:ascii="Courier New" w:hAnsi="Courier New" w:cs="Courier New"/>
        </w:rPr>
        <w:t>-</w:t>
      </w:r>
      <w:r w:rsidR="003E55C3">
        <w:rPr>
          <w:rFonts w:ascii="Arial" w:hAnsi="Arial" w:cs="Arial"/>
        </w:rPr>
        <w:t>----------if incoming traffic match the criteria in access-list 100</w:t>
      </w:r>
    </w:p>
    <w:p w14:paraId="711079BE" w14:textId="77777777" w:rsidR="0092399E" w:rsidRPr="0092399E" w:rsidRDefault="0092399E" w:rsidP="0092399E">
      <w:pPr>
        <w:ind w:left="720"/>
        <w:rPr>
          <w:rFonts w:ascii="Arial" w:hAnsi="Arial" w:cs="Arial"/>
        </w:rPr>
      </w:pPr>
      <w:r w:rsidRPr="004B6DD5">
        <w:rPr>
          <w:rFonts w:ascii="Courier New" w:hAnsi="Courier New" w:cs="Courier New"/>
        </w:rPr>
        <w:t xml:space="preserve">set </w:t>
      </w:r>
      <w:proofErr w:type="spellStart"/>
      <w:r w:rsidRPr="004B6DD5">
        <w:rPr>
          <w:rFonts w:ascii="Courier New" w:hAnsi="Courier New" w:cs="Courier New"/>
        </w:rPr>
        <w:t>ip</w:t>
      </w:r>
      <w:proofErr w:type="spellEnd"/>
      <w:r w:rsidRPr="004B6DD5">
        <w:rPr>
          <w:rFonts w:ascii="Courier New" w:hAnsi="Courier New" w:cs="Courier New"/>
        </w:rPr>
        <w:t xml:space="preserve"> next-hop 192.168.10.3</w:t>
      </w:r>
      <w:r w:rsidR="003E55C3">
        <w:rPr>
          <w:rFonts w:ascii="Arial" w:hAnsi="Arial" w:cs="Arial"/>
        </w:rPr>
        <w:t>-</w:t>
      </w:r>
      <w:r w:rsidR="004B6DD5">
        <w:rPr>
          <w:rFonts w:ascii="Arial" w:hAnsi="Arial" w:cs="Arial"/>
        </w:rPr>
        <w:t xml:space="preserve">--------then, </w:t>
      </w:r>
      <w:r w:rsidR="003E55C3">
        <w:rPr>
          <w:rFonts w:ascii="Arial" w:hAnsi="Arial" w:cs="Arial"/>
        </w:rPr>
        <w:t>route traffic to next-hop 192.168.10.3</w:t>
      </w:r>
    </w:p>
    <w:p w14:paraId="201B7007" w14:textId="77777777" w:rsidR="0092399E" w:rsidRDefault="0092399E" w:rsidP="0092399E">
      <w:pPr>
        <w:ind w:left="720"/>
        <w:rPr>
          <w:rFonts w:ascii="Arial" w:hAnsi="Arial" w:cs="Arial"/>
        </w:rPr>
      </w:pPr>
      <w:r w:rsidRPr="004B6DD5">
        <w:rPr>
          <w:rFonts w:ascii="Courier New" w:hAnsi="Courier New" w:cs="Courier New"/>
        </w:rPr>
        <w:t>set default interface Null0</w:t>
      </w:r>
      <w:r w:rsidR="003E55C3">
        <w:rPr>
          <w:rFonts w:ascii="Arial" w:hAnsi="Arial" w:cs="Arial"/>
        </w:rPr>
        <w:t>-</w:t>
      </w:r>
      <w:r w:rsidR="004B6DD5">
        <w:rPr>
          <w:rFonts w:ascii="Arial" w:hAnsi="Arial" w:cs="Arial"/>
        </w:rPr>
        <w:t>-----------</w:t>
      </w:r>
      <w:r w:rsidR="003E55C3">
        <w:rPr>
          <w:rFonts w:ascii="Arial" w:hAnsi="Arial" w:cs="Arial"/>
        </w:rPr>
        <w:t xml:space="preserve">don’t route anything that </w:t>
      </w:r>
      <w:r w:rsidR="004B6DD5">
        <w:rPr>
          <w:rFonts w:ascii="Arial" w:hAnsi="Arial" w:cs="Arial"/>
        </w:rPr>
        <w:t>is not in</w:t>
      </w:r>
      <w:r w:rsidR="003E55C3">
        <w:rPr>
          <w:rFonts w:ascii="Arial" w:hAnsi="Arial" w:cs="Arial"/>
        </w:rPr>
        <w:t xml:space="preserve"> ACL 100</w:t>
      </w:r>
    </w:p>
    <w:p w14:paraId="57A575B6" w14:textId="77777777" w:rsidR="003E55C3" w:rsidRDefault="003E55C3" w:rsidP="003E55C3">
      <w:pPr>
        <w:rPr>
          <w:rFonts w:ascii="Arial" w:hAnsi="Arial" w:cs="Arial"/>
        </w:rPr>
      </w:pPr>
    </w:p>
    <w:p w14:paraId="01A1B7AA" w14:textId="77777777" w:rsidR="003E55C3" w:rsidRPr="0092399E" w:rsidRDefault="003E55C3" w:rsidP="003E55C3">
      <w:pPr>
        <w:rPr>
          <w:rFonts w:ascii="Arial" w:hAnsi="Arial" w:cs="Arial"/>
        </w:rPr>
      </w:pPr>
      <w:r w:rsidRPr="004B6DD5">
        <w:rPr>
          <w:rFonts w:ascii="Courier New" w:hAnsi="Courier New" w:cs="Courier New"/>
        </w:rPr>
        <w:t>route-map [name] permit 20</w:t>
      </w:r>
      <w:r>
        <w:rPr>
          <w:rFonts w:ascii="Arial" w:hAnsi="Arial" w:cs="Arial"/>
        </w:rPr>
        <w:t>------------</w:t>
      </w:r>
      <w:r w:rsidR="004B6DD5">
        <w:rPr>
          <w:rFonts w:ascii="Arial" w:hAnsi="Arial" w:cs="Arial"/>
        </w:rPr>
        <w:t>--</w:t>
      </w:r>
      <w:r>
        <w:rPr>
          <w:rFonts w:ascii="Arial" w:hAnsi="Arial" w:cs="Arial"/>
        </w:rPr>
        <w:t>----define policy NO.</w:t>
      </w:r>
      <w:r w:rsidR="004B6DD5">
        <w:rPr>
          <w:rFonts w:ascii="Arial" w:hAnsi="Arial" w:cs="Arial"/>
        </w:rPr>
        <w:t>2</w:t>
      </w:r>
      <w:r>
        <w:rPr>
          <w:rFonts w:ascii="Arial" w:hAnsi="Arial" w:cs="Arial"/>
        </w:rPr>
        <w:t xml:space="preserve"> in this policy routing group</w:t>
      </w:r>
    </w:p>
    <w:p w14:paraId="340FA17E" w14:textId="77777777" w:rsidR="003E55C3" w:rsidRPr="0092399E" w:rsidRDefault="003E55C3" w:rsidP="003E55C3">
      <w:pPr>
        <w:rPr>
          <w:rFonts w:ascii="Arial" w:hAnsi="Arial" w:cs="Arial"/>
        </w:rPr>
      </w:pPr>
    </w:p>
    <w:p w14:paraId="56B3231C" w14:textId="77777777" w:rsidR="0082464C" w:rsidRDefault="003E55C3" w:rsidP="004B6DD5">
      <w:pPr>
        <w:pStyle w:val="Heading3"/>
      </w:pPr>
      <w:r>
        <w:lastRenderedPageBreak/>
        <w:t>Linux Commands:</w:t>
      </w:r>
    </w:p>
    <w:p w14:paraId="3156C154" w14:textId="77777777" w:rsidR="005E513D" w:rsidRDefault="005E513D" w:rsidP="00A45238">
      <w:pPr>
        <w:spacing w:before="0"/>
        <w:rPr>
          <w:rFonts w:asciiTheme="majorHAnsi" w:eastAsia="Courier New" w:hAnsiTheme="majorHAnsi" w:cstheme="majorHAnsi"/>
          <w:color w:val="000000"/>
          <w:sz w:val="24"/>
          <w:szCs w:val="20"/>
        </w:rPr>
      </w:pPr>
      <w:r>
        <w:rPr>
          <w:rFonts w:asciiTheme="majorHAnsi" w:eastAsia="Courier New" w:hAnsiTheme="majorHAnsi" w:cstheme="majorHAnsi"/>
          <w:color w:val="000000"/>
          <w:sz w:val="24"/>
          <w:szCs w:val="20"/>
        </w:rPr>
        <w:t xml:space="preserve">Abstract: </w:t>
      </w:r>
    </w:p>
    <w:p w14:paraId="68436EB5" w14:textId="77777777" w:rsidR="005E513D" w:rsidRDefault="005E513D" w:rsidP="00A45238">
      <w:pPr>
        <w:spacing w:before="0"/>
        <w:rPr>
          <w:rFonts w:ascii="Courier New" w:eastAsia="Courier New" w:hAnsi="Courier New" w:cs="Courier New"/>
          <w:color w:val="000000"/>
          <w:szCs w:val="20"/>
        </w:rPr>
      </w:pPr>
    </w:p>
    <w:p w14:paraId="7DFB029F" w14:textId="77777777" w:rsidR="005E513D" w:rsidRPr="005E513D" w:rsidRDefault="005E513D" w:rsidP="00A45238">
      <w:pPr>
        <w:spacing w:before="0"/>
        <w:rPr>
          <w:rFonts w:asciiTheme="majorHAnsi" w:eastAsia="Courier New" w:hAnsiTheme="majorHAnsi" w:cstheme="majorHAnsi"/>
          <w:b/>
          <w:color w:val="000000"/>
          <w:sz w:val="24"/>
          <w:szCs w:val="20"/>
        </w:rPr>
      </w:pPr>
      <w:r w:rsidRPr="005E513D">
        <w:rPr>
          <w:rFonts w:asciiTheme="majorHAnsi" w:eastAsia="Courier New" w:hAnsiTheme="majorHAnsi" w:cstheme="majorHAnsi"/>
          <w:b/>
          <w:color w:val="000000"/>
          <w:sz w:val="24"/>
          <w:szCs w:val="20"/>
        </w:rPr>
        <w:t xml:space="preserve">HTTP config: </w:t>
      </w:r>
    </w:p>
    <w:p w14:paraId="21A08B0B" w14:textId="77777777" w:rsidR="005E513D" w:rsidRDefault="005E513D" w:rsidP="00A45238">
      <w:pPr>
        <w:spacing w:before="0"/>
        <w:rPr>
          <w:rFonts w:ascii="Courier New" w:eastAsia="Courier New" w:hAnsi="Courier New" w:cs="Courier New"/>
          <w:color w:val="000000"/>
          <w:szCs w:val="20"/>
        </w:rPr>
      </w:pPr>
    </w:p>
    <w:p w14:paraId="2702F373" w14:textId="77777777" w:rsidR="005E0AB9" w:rsidRPr="00A45238" w:rsidRDefault="005E0AB9" w:rsidP="00A45238">
      <w:pPr>
        <w:spacing w:before="0"/>
        <w:rPr>
          <w:rFonts w:ascii="Courier New" w:eastAsia="Courier New" w:hAnsi="Courier New" w:cs="Courier New"/>
          <w:color w:val="000000"/>
          <w:szCs w:val="20"/>
        </w:rPr>
      </w:pPr>
      <w:r w:rsidRPr="00A45238">
        <w:rPr>
          <w:rFonts w:ascii="Courier New" w:eastAsia="Courier New" w:hAnsi="Courier New" w:cs="Courier New"/>
          <w:color w:val="000000"/>
          <w:szCs w:val="20"/>
        </w:rPr>
        <w:t>apt-get update</w:t>
      </w:r>
    </w:p>
    <w:p w14:paraId="37423D13" w14:textId="77777777" w:rsidR="005E0AB9" w:rsidRPr="00A45238" w:rsidRDefault="005E0AB9" w:rsidP="00A45238">
      <w:pPr>
        <w:spacing w:before="0"/>
        <w:rPr>
          <w:rFonts w:ascii="Courier New" w:eastAsia="Courier New" w:hAnsi="Courier New" w:cs="Courier New"/>
          <w:color w:val="000000"/>
          <w:szCs w:val="20"/>
        </w:rPr>
      </w:pPr>
      <w:r w:rsidRPr="00A45238">
        <w:rPr>
          <w:rFonts w:ascii="Courier New" w:eastAsia="Courier New" w:hAnsi="Courier New" w:cs="Courier New"/>
          <w:color w:val="000000"/>
          <w:szCs w:val="20"/>
        </w:rPr>
        <w:t>apt install apache2</w:t>
      </w:r>
    </w:p>
    <w:p w14:paraId="032DC185" w14:textId="77777777" w:rsidR="00A45238" w:rsidRDefault="005E0AB9" w:rsidP="005E513D">
      <w:pPr>
        <w:spacing w:before="0"/>
        <w:rPr>
          <w:rFonts w:ascii="Courier New" w:eastAsia="Courier New" w:hAnsi="Courier New" w:cs="Courier New"/>
          <w:color w:val="000000"/>
          <w:szCs w:val="20"/>
        </w:rPr>
      </w:pPr>
      <w:r w:rsidRPr="00A45238">
        <w:rPr>
          <w:rFonts w:ascii="Courier New" w:eastAsia="Courier New" w:hAnsi="Courier New" w:cs="Courier New"/>
          <w:color w:val="000000"/>
          <w:szCs w:val="20"/>
        </w:rPr>
        <w:t>service apache2 start</w:t>
      </w:r>
    </w:p>
    <w:p w14:paraId="0D65C6F6" w14:textId="77777777" w:rsidR="005E513D" w:rsidRDefault="005E513D" w:rsidP="005E513D">
      <w:pPr>
        <w:spacing w:before="0"/>
        <w:rPr>
          <w:rFonts w:ascii="Courier New" w:eastAsia="Courier New" w:hAnsi="Courier New" w:cs="Courier New"/>
          <w:color w:val="000000"/>
          <w:szCs w:val="20"/>
        </w:rPr>
      </w:pPr>
    </w:p>
    <w:p w14:paraId="148E9554" w14:textId="77777777" w:rsidR="00A45238" w:rsidRDefault="00A45238" w:rsidP="00A45238">
      <w:pPr>
        <w:spacing w:before="0"/>
        <w:rPr>
          <w:rFonts w:asciiTheme="majorHAnsi" w:eastAsia="Courier New" w:hAnsiTheme="majorHAnsi" w:cstheme="majorHAnsi"/>
          <w:color w:val="000000"/>
          <w:sz w:val="24"/>
          <w:szCs w:val="20"/>
        </w:rPr>
      </w:pPr>
      <w:r w:rsidRPr="00A45238">
        <w:rPr>
          <w:rFonts w:asciiTheme="majorHAnsi" w:eastAsia="Courier New" w:hAnsiTheme="majorHAnsi" w:cstheme="majorHAnsi"/>
          <w:color w:val="000000"/>
          <w:sz w:val="24"/>
          <w:szCs w:val="20"/>
        </w:rPr>
        <w:t xml:space="preserve">---From this point, the HTTP server is already running. The </w:t>
      </w:r>
      <w:r w:rsidR="00401E0E">
        <w:rPr>
          <w:rFonts w:asciiTheme="majorHAnsi" w:eastAsia="Courier New" w:hAnsiTheme="majorHAnsi" w:cstheme="majorHAnsi"/>
          <w:color w:val="000000"/>
          <w:sz w:val="24"/>
          <w:szCs w:val="20"/>
        </w:rPr>
        <w:t xml:space="preserve">IP </w:t>
      </w:r>
      <w:r w:rsidRPr="00A45238">
        <w:rPr>
          <w:rFonts w:asciiTheme="majorHAnsi" w:eastAsia="Courier New" w:hAnsiTheme="majorHAnsi" w:cstheme="majorHAnsi"/>
          <w:color w:val="000000"/>
          <w:sz w:val="24"/>
          <w:szCs w:val="20"/>
        </w:rPr>
        <w:t xml:space="preserve">address of HTTP </w:t>
      </w:r>
      <w:r w:rsidR="00401E0E">
        <w:rPr>
          <w:rFonts w:asciiTheme="majorHAnsi" w:eastAsia="Courier New" w:hAnsiTheme="majorHAnsi" w:cstheme="majorHAnsi"/>
          <w:color w:val="000000"/>
          <w:sz w:val="24"/>
          <w:szCs w:val="20"/>
        </w:rPr>
        <w:t xml:space="preserve">website </w:t>
      </w:r>
      <w:r w:rsidRPr="00A45238">
        <w:rPr>
          <w:rFonts w:asciiTheme="majorHAnsi" w:eastAsia="Courier New" w:hAnsiTheme="majorHAnsi" w:cstheme="majorHAnsi"/>
          <w:color w:val="000000"/>
          <w:sz w:val="24"/>
          <w:szCs w:val="20"/>
        </w:rPr>
        <w:t>is server address</w:t>
      </w:r>
      <w:r w:rsidR="00401E0E">
        <w:rPr>
          <w:rFonts w:asciiTheme="majorHAnsi" w:eastAsia="Courier New" w:hAnsiTheme="majorHAnsi" w:cstheme="majorHAnsi"/>
          <w:color w:val="000000"/>
          <w:sz w:val="24"/>
          <w:szCs w:val="20"/>
        </w:rPr>
        <w:t xml:space="preserve"> (which can be static address or DHCP address)</w:t>
      </w:r>
      <w:r w:rsidRPr="00A45238">
        <w:rPr>
          <w:rFonts w:asciiTheme="majorHAnsi" w:eastAsia="Courier New" w:hAnsiTheme="majorHAnsi" w:cstheme="majorHAnsi"/>
          <w:color w:val="000000"/>
          <w:sz w:val="24"/>
          <w:szCs w:val="20"/>
        </w:rPr>
        <w:t xml:space="preserve">. </w:t>
      </w:r>
    </w:p>
    <w:p w14:paraId="3D036659" w14:textId="77777777" w:rsidR="005E513D" w:rsidRDefault="005E513D" w:rsidP="00A45238">
      <w:pPr>
        <w:spacing w:before="0"/>
        <w:rPr>
          <w:rFonts w:asciiTheme="majorHAnsi" w:eastAsia="Courier New" w:hAnsiTheme="majorHAnsi" w:cstheme="majorHAnsi"/>
          <w:color w:val="000000"/>
          <w:sz w:val="24"/>
          <w:szCs w:val="20"/>
        </w:rPr>
      </w:pPr>
    </w:p>
    <w:p w14:paraId="467A2BF7" w14:textId="77777777" w:rsidR="005E513D" w:rsidRDefault="005E513D" w:rsidP="00A45238">
      <w:pPr>
        <w:spacing w:before="0"/>
        <w:rPr>
          <w:rFonts w:asciiTheme="majorHAnsi" w:eastAsia="Courier New" w:hAnsiTheme="majorHAnsi" w:cstheme="majorHAnsi"/>
          <w:color w:val="000000"/>
          <w:sz w:val="24"/>
          <w:szCs w:val="20"/>
        </w:rPr>
      </w:pPr>
    </w:p>
    <w:p w14:paraId="57F56F15" w14:textId="77777777" w:rsidR="00A45238" w:rsidRPr="005E513D" w:rsidRDefault="00A45238" w:rsidP="00A45238">
      <w:pPr>
        <w:spacing w:before="0"/>
        <w:rPr>
          <w:rFonts w:asciiTheme="majorHAnsi" w:eastAsia="Courier New" w:hAnsiTheme="majorHAnsi" w:cstheme="majorHAnsi"/>
          <w:b/>
          <w:color w:val="000000"/>
          <w:sz w:val="24"/>
          <w:szCs w:val="20"/>
        </w:rPr>
      </w:pPr>
      <w:r w:rsidRPr="005E513D">
        <w:rPr>
          <w:rFonts w:asciiTheme="majorHAnsi" w:eastAsia="Courier New" w:hAnsiTheme="majorHAnsi" w:cstheme="majorHAnsi"/>
          <w:b/>
          <w:color w:val="000000"/>
          <w:sz w:val="24"/>
          <w:szCs w:val="20"/>
        </w:rPr>
        <w:t>HTTPS</w:t>
      </w:r>
      <w:r w:rsidR="005E513D" w:rsidRPr="005E513D">
        <w:rPr>
          <w:rFonts w:asciiTheme="majorHAnsi" w:eastAsia="Courier New" w:hAnsiTheme="majorHAnsi" w:cstheme="majorHAnsi"/>
          <w:b/>
          <w:color w:val="000000"/>
          <w:sz w:val="24"/>
          <w:szCs w:val="20"/>
        </w:rPr>
        <w:t xml:space="preserve"> Config</w:t>
      </w:r>
      <w:r w:rsidRPr="005E513D">
        <w:rPr>
          <w:rFonts w:asciiTheme="majorHAnsi" w:eastAsia="Courier New" w:hAnsiTheme="majorHAnsi" w:cstheme="majorHAnsi"/>
          <w:b/>
          <w:color w:val="000000"/>
          <w:sz w:val="24"/>
          <w:szCs w:val="20"/>
        </w:rPr>
        <w:t>:</w:t>
      </w:r>
    </w:p>
    <w:p w14:paraId="7DB355FC" w14:textId="77777777" w:rsidR="005E0AB9" w:rsidRPr="00A45238" w:rsidRDefault="005E0AB9" w:rsidP="00A45238">
      <w:pPr>
        <w:spacing w:before="0"/>
        <w:rPr>
          <w:rFonts w:ascii="Courier New" w:eastAsia="Courier New" w:hAnsi="Courier New" w:cs="Courier New"/>
          <w:color w:val="000000"/>
          <w:szCs w:val="20"/>
        </w:rPr>
      </w:pPr>
    </w:p>
    <w:p w14:paraId="63F6B12F" w14:textId="77777777" w:rsidR="005E0AB9" w:rsidRPr="00401E0E" w:rsidRDefault="005E0AB9" w:rsidP="00A45238">
      <w:pPr>
        <w:spacing w:before="0"/>
        <w:rPr>
          <w:rFonts w:asciiTheme="majorHAnsi" w:eastAsia="Courier New" w:hAnsiTheme="majorHAnsi" w:cstheme="majorHAnsi"/>
          <w:color w:val="000000"/>
          <w:szCs w:val="20"/>
        </w:rPr>
      </w:pPr>
      <w:r w:rsidRPr="00A45238">
        <w:rPr>
          <w:rFonts w:ascii="Courier New" w:eastAsia="Courier New" w:hAnsi="Courier New" w:cs="Courier New"/>
          <w:color w:val="000000"/>
          <w:szCs w:val="20"/>
        </w:rPr>
        <w:t xml:space="preserve">a2enmod </w:t>
      </w:r>
      <w:proofErr w:type="spellStart"/>
      <w:r w:rsidRPr="00A45238">
        <w:rPr>
          <w:rFonts w:ascii="Courier New" w:eastAsia="Courier New" w:hAnsi="Courier New" w:cs="Courier New"/>
          <w:color w:val="000000"/>
          <w:szCs w:val="20"/>
        </w:rPr>
        <w:t>ssl</w:t>
      </w:r>
      <w:proofErr w:type="spellEnd"/>
      <w:r w:rsidR="006B4691" w:rsidRPr="00401E0E">
        <w:rPr>
          <w:rFonts w:asciiTheme="majorHAnsi" w:eastAsia="Courier New" w:hAnsiTheme="majorHAnsi" w:cstheme="majorHAnsi"/>
          <w:color w:val="000000"/>
          <w:sz w:val="24"/>
          <w:szCs w:val="20"/>
        </w:rPr>
        <w:t>-</w:t>
      </w:r>
      <w:r w:rsidR="00401E0E" w:rsidRPr="00401E0E">
        <w:rPr>
          <w:rFonts w:asciiTheme="majorHAnsi" w:eastAsia="Courier New" w:hAnsiTheme="majorHAnsi" w:cstheme="majorHAnsi"/>
          <w:color w:val="000000"/>
          <w:sz w:val="24"/>
          <w:szCs w:val="20"/>
        </w:rPr>
        <w:t>-------------------------------------------</w:t>
      </w:r>
      <w:r w:rsidR="00401E0E">
        <w:rPr>
          <w:rFonts w:asciiTheme="majorHAnsi" w:eastAsia="Courier New" w:hAnsiTheme="majorHAnsi" w:cstheme="majorHAnsi"/>
          <w:color w:val="000000"/>
          <w:sz w:val="24"/>
          <w:szCs w:val="20"/>
        </w:rPr>
        <w:t>--</w:t>
      </w:r>
      <w:r w:rsidR="00401E0E" w:rsidRPr="00401E0E">
        <w:rPr>
          <w:rFonts w:asciiTheme="majorHAnsi" w:eastAsia="Courier New" w:hAnsiTheme="majorHAnsi" w:cstheme="majorHAnsi"/>
          <w:color w:val="000000"/>
          <w:sz w:val="24"/>
          <w:szCs w:val="20"/>
        </w:rPr>
        <w:t>---</w:t>
      </w:r>
      <w:r w:rsidR="006B4691" w:rsidRPr="00401E0E">
        <w:rPr>
          <w:rFonts w:asciiTheme="majorHAnsi" w:eastAsia="Courier New" w:hAnsiTheme="majorHAnsi" w:cstheme="majorHAnsi"/>
          <w:color w:val="000000"/>
          <w:sz w:val="24"/>
          <w:szCs w:val="20"/>
        </w:rPr>
        <w:t>--Apache enable SSL (</w:t>
      </w:r>
      <w:r w:rsidR="00401E0E" w:rsidRPr="00401E0E">
        <w:rPr>
          <w:rFonts w:asciiTheme="majorHAnsi" w:eastAsia="Courier New" w:hAnsiTheme="majorHAnsi" w:cstheme="majorHAnsi"/>
          <w:color w:val="000000"/>
          <w:sz w:val="24"/>
          <w:szCs w:val="20"/>
        </w:rPr>
        <w:t>Secure Socket Layer)</w:t>
      </w:r>
    </w:p>
    <w:p w14:paraId="09F85608" w14:textId="77777777" w:rsidR="005E0AB9" w:rsidRPr="00A45238" w:rsidRDefault="005E0AB9" w:rsidP="00A45238">
      <w:pPr>
        <w:spacing w:before="0"/>
        <w:rPr>
          <w:rFonts w:ascii="Courier New" w:eastAsia="Courier New" w:hAnsi="Courier New" w:cs="Courier New"/>
          <w:color w:val="000000"/>
          <w:szCs w:val="20"/>
        </w:rPr>
      </w:pPr>
      <w:r w:rsidRPr="00A45238">
        <w:rPr>
          <w:rFonts w:ascii="Courier New" w:eastAsia="Courier New" w:hAnsi="Courier New" w:cs="Courier New"/>
          <w:color w:val="000000"/>
          <w:szCs w:val="20"/>
        </w:rPr>
        <w:t>service apache2 restart</w:t>
      </w:r>
    </w:p>
    <w:p w14:paraId="17093159" w14:textId="77777777" w:rsidR="005E0AB9" w:rsidRPr="00401E0E" w:rsidRDefault="005E0AB9" w:rsidP="00A45238">
      <w:pPr>
        <w:spacing w:before="0"/>
        <w:rPr>
          <w:rFonts w:asciiTheme="majorHAnsi" w:eastAsia="Courier New" w:hAnsiTheme="majorHAnsi" w:cstheme="majorHAnsi"/>
          <w:color w:val="000000"/>
          <w:sz w:val="24"/>
          <w:szCs w:val="20"/>
        </w:rPr>
      </w:pPr>
      <w:proofErr w:type="spellStart"/>
      <w:r w:rsidRPr="00A45238">
        <w:rPr>
          <w:rFonts w:ascii="Courier New" w:eastAsia="Courier New" w:hAnsi="Courier New" w:cs="Courier New"/>
          <w:color w:val="000000"/>
          <w:szCs w:val="20"/>
        </w:rPr>
        <w:t>mkdir</w:t>
      </w:r>
      <w:proofErr w:type="spellEnd"/>
      <w:r w:rsidRPr="00A45238">
        <w:rPr>
          <w:rFonts w:ascii="Courier New" w:eastAsia="Courier New" w:hAnsi="Courier New" w:cs="Courier New"/>
          <w:color w:val="000000"/>
          <w:szCs w:val="20"/>
        </w:rPr>
        <w:t xml:space="preserve"> /</w:t>
      </w:r>
      <w:proofErr w:type="spellStart"/>
      <w:r w:rsidRPr="00A45238">
        <w:rPr>
          <w:rFonts w:ascii="Courier New" w:eastAsia="Courier New" w:hAnsi="Courier New" w:cs="Courier New"/>
          <w:color w:val="000000"/>
          <w:szCs w:val="20"/>
        </w:rPr>
        <w:t>etc</w:t>
      </w:r>
      <w:proofErr w:type="spellEnd"/>
      <w:r w:rsidRPr="00A45238">
        <w:rPr>
          <w:rFonts w:ascii="Courier New" w:eastAsia="Courier New" w:hAnsi="Courier New" w:cs="Courier New"/>
          <w:color w:val="000000"/>
          <w:szCs w:val="20"/>
        </w:rPr>
        <w:t>/apache2/</w:t>
      </w:r>
      <w:proofErr w:type="spellStart"/>
      <w:r w:rsidRPr="00A45238">
        <w:rPr>
          <w:rFonts w:ascii="Courier New" w:eastAsia="Courier New" w:hAnsi="Courier New" w:cs="Courier New"/>
          <w:color w:val="000000"/>
          <w:szCs w:val="20"/>
        </w:rPr>
        <w:t>ssl</w:t>
      </w:r>
      <w:proofErr w:type="spellEnd"/>
      <w:r w:rsidR="00401E0E" w:rsidRPr="00401E0E">
        <w:rPr>
          <w:rFonts w:asciiTheme="majorHAnsi" w:eastAsia="Courier New" w:hAnsiTheme="majorHAnsi" w:cstheme="majorHAnsi"/>
          <w:color w:val="000000"/>
          <w:sz w:val="24"/>
          <w:szCs w:val="20"/>
        </w:rPr>
        <w:t>----------------------------------------</w:t>
      </w:r>
      <w:r w:rsidR="00401E0E">
        <w:rPr>
          <w:rFonts w:asciiTheme="majorHAnsi" w:eastAsia="Courier New" w:hAnsiTheme="majorHAnsi" w:cstheme="majorHAnsi"/>
          <w:color w:val="000000"/>
          <w:sz w:val="24"/>
          <w:szCs w:val="20"/>
        </w:rPr>
        <w:t>-</w:t>
      </w:r>
      <w:r w:rsidR="00401E0E" w:rsidRPr="00401E0E">
        <w:rPr>
          <w:rFonts w:asciiTheme="majorHAnsi" w:eastAsia="Courier New" w:hAnsiTheme="majorHAnsi" w:cstheme="majorHAnsi"/>
          <w:color w:val="000000"/>
          <w:sz w:val="24"/>
          <w:szCs w:val="20"/>
        </w:rPr>
        <w:t>---Make directory /</w:t>
      </w:r>
      <w:proofErr w:type="spellStart"/>
      <w:r w:rsidR="00401E0E" w:rsidRPr="00401E0E">
        <w:rPr>
          <w:rFonts w:asciiTheme="majorHAnsi" w:eastAsia="Courier New" w:hAnsiTheme="majorHAnsi" w:cstheme="majorHAnsi"/>
          <w:color w:val="000000"/>
          <w:sz w:val="24"/>
          <w:szCs w:val="20"/>
        </w:rPr>
        <w:t>etc</w:t>
      </w:r>
      <w:proofErr w:type="spellEnd"/>
      <w:r w:rsidR="00401E0E" w:rsidRPr="00401E0E">
        <w:rPr>
          <w:rFonts w:asciiTheme="majorHAnsi" w:eastAsia="Courier New" w:hAnsiTheme="majorHAnsi" w:cstheme="majorHAnsi"/>
          <w:color w:val="000000"/>
          <w:sz w:val="24"/>
          <w:szCs w:val="20"/>
        </w:rPr>
        <w:t>/apache/</w:t>
      </w:r>
      <w:proofErr w:type="spellStart"/>
      <w:r w:rsidR="00401E0E" w:rsidRPr="00401E0E">
        <w:rPr>
          <w:rFonts w:asciiTheme="majorHAnsi" w:eastAsia="Courier New" w:hAnsiTheme="majorHAnsi" w:cstheme="majorHAnsi"/>
          <w:color w:val="000000"/>
          <w:sz w:val="24"/>
          <w:szCs w:val="20"/>
        </w:rPr>
        <w:t>ssl</w:t>
      </w:r>
      <w:proofErr w:type="spellEnd"/>
    </w:p>
    <w:p w14:paraId="56B6DEE6" w14:textId="77777777" w:rsidR="005E0AB9" w:rsidRPr="00A45238" w:rsidRDefault="005E0AB9" w:rsidP="00A45238">
      <w:pPr>
        <w:spacing w:before="0"/>
        <w:rPr>
          <w:rFonts w:ascii="Courier New" w:eastAsia="Courier New" w:hAnsi="Courier New" w:cs="Courier New"/>
          <w:color w:val="000000"/>
          <w:szCs w:val="20"/>
        </w:rPr>
      </w:pPr>
    </w:p>
    <w:p w14:paraId="409206E7" w14:textId="77777777" w:rsidR="005E0AB9" w:rsidRDefault="005E0AB9" w:rsidP="00A45238">
      <w:pPr>
        <w:spacing w:before="0"/>
        <w:rPr>
          <w:rFonts w:ascii="Courier New" w:eastAsia="Courier New" w:hAnsi="Courier New" w:cs="Courier New"/>
          <w:color w:val="000000"/>
          <w:szCs w:val="20"/>
        </w:rPr>
      </w:pPr>
      <w:proofErr w:type="spellStart"/>
      <w:r w:rsidRPr="00A45238">
        <w:rPr>
          <w:rFonts w:ascii="Courier New" w:eastAsia="Courier New" w:hAnsi="Courier New" w:cs="Courier New"/>
          <w:color w:val="000000"/>
          <w:szCs w:val="20"/>
        </w:rPr>
        <w:t>openssl</w:t>
      </w:r>
      <w:proofErr w:type="spellEnd"/>
      <w:r w:rsidRPr="00A45238">
        <w:rPr>
          <w:rFonts w:ascii="Courier New" w:eastAsia="Courier New" w:hAnsi="Courier New" w:cs="Courier New"/>
          <w:color w:val="000000"/>
          <w:szCs w:val="20"/>
        </w:rPr>
        <w:t xml:space="preserve"> req -x509 -nodes -days 365 -</w:t>
      </w:r>
      <w:proofErr w:type="spellStart"/>
      <w:r w:rsidRPr="00A45238">
        <w:rPr>
          <w:rFonts w:ascii="Courier New" w:eastAsia="Courier New" w:hAnsi="Courier New" w:cs="Courier New"/>
          <w:color w:val="000000"/>
          <w:szCs w:val="20"/>
        </w:rPr>
        <w:t>newkey</w:t>
      </w:r>
      <w:proofErr w:type="spellEnd"/>
      <w:r w:rsidRPr="00A45238">
        <w:rPr>
          <w:rFonts w:ascii="Courier New" w:eastAsia="Courier New" w:hAnsi="Courier New" w:cs="Courier New"/>
          <w:color w:val="000000"/>
          <w:szCs w:val="20"/>
        </w:rPr>
        <w:t xml:space="preserve"> rsa:2048 -</w:t>
      </w:r>
      <w:proofErr w:type="spellStart"/>
      <w:r w:rsidRPr="00A45238">
        <w:rPr>
          <w:rFonts w:ascii="Courier New" w:eastAsia="Courier New" w:hAnsi="Courier New" w:cs="Courier New"/>
          <w:color w:val="000000"/>
          <w:szCs w:val="20"/>
        </w:rPr>
        <w:t>keyout</w:t>
      </w:r>
      <w:proofErr w:type="spellEnd"/>
      <w:r w:rsidRPr="00A45238">
        <w:rPr>
          <w:rFonts w:ascii="Courier New" w:eastAsia="Courier New" w:hAnsi="Courier New" w:cs="Courier New"/>
          <w:color w:val="000000"/>
          <w:szCs w:val="20"/>
        </w:rPr>
        <w:t xml:space="preserve"> /</w:t>
      </w:r>
      <w:proofErr w:type="spellStart"/>
      <w:r w:rsidRPr="00A45238">
        <w:rPr>
          <w:rFonts w:ascii="Courier New" w:eastAsia="Courier New" w:hAnsi="Courier New" w:cs="Courier New"/>
          <w:color w:val="000000"/>
          <w:szCs w:val="20"/>
        </w:rPr>
        <w:t>etc</w:t>
      </w:r>
      <w:proofErr w:type="spellEnd"/>
      <w:r w:rsidRPr="00A45238">
        <w:rPr>
          <w:rFonts w:ascii="Courier New" w:eastAsia="Courier New" w:hAnsi="Courier New" w:cs="Courier New"/>
          <w:color w:val="000000"/>
          <w:szCs w:val="20"/>
        </w:rPr>
        <w:t>/apache2/</w:t>
      </w:r>
      <w:proofErr w:type="spellStart"/>
      <w:r w:rsidRPr="00A45238">
        <w:rPr>
          <w:rFonts w:ascii="Courier New" w:eastAsia="Courier New" w:hAnsi="Courier New" w:cs="Courier New"/>
          <w:color w:val="000000"/>
          <w:szCs w:val="20"/>
        </w:rPr>
        <w:t>ssl</w:t>
      </w:r>
      <w:proofErr w:type="spellEnd"/>
      <w:r w:rsidRPr="00A45238">
        <w:rPr>
          <w:rFonts w:ascii="Courier New" w:eastAsia="Courier New" w:hAnsi="Courier New" w:cs="Courier New"/>
          <w:color w:val="000000"/>
          <w:szCs w:val="20"/>
        </w:rPr>
        <w:t>/</w:t>
      </w:r>
      <w:proofErr w:type="spellStart"/>
      <w:r w:rsidRPr="00A45238">
        <w:rPr>
          <w:rFonts w:ascii="Courier New" w:eastAsia="Courier New" w:hAnsi="Courier New" w:cs="Courier New"/>
          <w:color w:val="000000"/>
          <w:szCs w:val="20"/>
        </w:rPr>
        <w:t>apache.key</w:t>
      </w:r>
      <w:proofErr w:type="spellEnd"/>
      <w:r w:rsidRPr="00A45238">
        <w:rPr>
          <w:rFonts w:ascii="Courier New" w:eastAsia="Courier New" w:hAnsi="Courier New" w:cs="Courier New"/>
          <w:color w:val="000000"/>
          <w:szCs w:val="20"/>
        </w:rPr>
        <w:t xml:space="preserve"> -out /</w:t>
      </w:r>
      <w:proofErr w:type="spellStart"/>
      <w:r w:rsidRPr="00A45238">
        <w:rPr>
          <w:rFonts w:ascii="Courier New" w:eastAsia="Courier New" w:hAnsi="Courier New" w:cs="Courier New"/>
          <w:color w:val="000000"/>
          <w:szCs w:val="20"/>
        </w:rPr>
        <w:t>etc</w:t>
      </w:r>
      <w:proofErr w:type="spellEnd"/>
      <w:r w:rsidRPr="00A45238">
        <w:rPr>
          <w:rFonts w:ascii="Courier New" w:eastAsia="Courier New" w:hAnsi="Courier New" w:cs="Courier New"/>
          <w:color w:val="000000"/>
          <w:szCs w:val="20"/>
        </w:rPr>
        <w:t>/apache2/</w:t>
      </w:r>
      <w:proofErr w:type="spellStart"/>
      <w:r w:rsidRPr="00A45238">
        <w:rPr>
          <w:rFonts w:ascii="Courier New" w:eastAsia="Courier New" w:hAnsi="Courier New" w:cs="Courier New"/>
          <w:color w:val="000000"/>
          <w:szCs w:val="20"/>
        </w:rPr>
        <w:t>ssl</w:t>
      </w:r>
      <w:proofErr w:type="spellEnd"/>
      <w:r w:rsidRPr="00A45238">
        <w:rPr>
          <w:rFonts w:ascii="Courier New" w:eastAsia="Courier New" w:hAnsi="Courier New" w:cs="Courier New"/>
          <w:color w:val="000000"/>
          <w:szCs w:val="20"/>
        </w:rPr>
        <w:t>/apache.crt</w:t>
      </w:r>
    </w:p>
    <w:p w14:paraId="3D1FB498" w14:textId="77777777" w:rsidR="00401E0E" w:rsidRPr="00401E0E" w:rsidRDefault="00401E0E" w:rsidP="00401E0E">
      <w:pPr>
        <w:spacing w:before="0"/>
        <w:ind w:left="0" w:firstLine="72"/>
        <w:rPr>
          <w:rFonts w:asciiTheme="majorHAnsi" w:eastAsia="Courier New" w:hAnsiTheme="majorHAnsi" w:cstheme="majorHAnsi"/>
          <w:color w:val="000000"/>
          <w:sz w:val="24"/>
          <w:szCs w:val="20"/>
        </w:rPr>
      </w:pPr>
      <w:r w:rsidRPr="00401E0E">
        <w:rPr>
          <w:rFonts w:asciiTheme="majorHAnsi" w:eastAsia="Courier New" w:hAnsiTheme="majorHAnsi" w:cstheme="majorHAnsi"/>
          <w:color w:val="000000"/>
          <w:sz w:val="24"/>
          <w:szCs w:val="20"/>
        </w:rPr>
        <w:t xml:space="preserve">------------------generate a </w:t>
      </w:r>
      <w:proofErr w:type="spellStart"/>
      <w:r w:rsidRPr="00401E0E">
        <w:rPr>
          <w:rFonts w:asciiTheme="majorHAnsi" w:eastAsia="Courier New" w:hAnsiTheme="majorHAnsi" w:cstheme="majorHAnsi"/>
          <w:color w:val="000000"/>
          <w:sz w:val="24"/>
          <w:szCs w:val="20"/>
        </w:rPr>
        <w:t>ssl</w:t>
      </w:r>
      <w:proofErr w:type="spellEnd"/>
      <w:r w:rsidRPr="00401E0E">
        <w:rPr>
          <w:rFonts w:asciiTheme="majorHAnsi" w:eastAsia="Courier New" w:hAnsiTheme="majorHAnsi" w:cstheme="majorHAnsi"/>
          <w:color w:val="000000"/>
          <w:sz w:val="24"/>
          <w:szCs w:val="20"/>
        </w:rPr>
        <w:t xml:space="preserve"> key using RSA encryption algorithm, and push it out to /</w:t>
      </w:r>
      <w:proofErr w:type="spellStart"/>
      <w:r w:rsidRPr="00401E0E">
        <w:rPr>
          <w:rFonts w:asciiTheme="majorHAnsi" w:eastAsia="Courier New" w:hAnsiTheme="majorHAnsi" w:cstheme="majorHAnsi"/>
          <w:color w:val="000000"/>
          <w:sz w:val="24"/>
          <w:szCs w:val="20"/>
        </w:rPr>
        <w:t>etc</w:t>
      </w:r>
      <w:proofErr w:type="spellEnd"/>
      <w:r w:rsidRPr="00401E0E">
        <w:rPr>
          <w:rFonts w:asciiTheme="majorHAnsi" w:eastAsia="Courier New" w:hAnsiTheme="majorHAnsi" w:cstheme="majorHAnsi"/>
          <w:color w:val="000000"/>
          <w:sz w:val="24"/>
          <w:szCs w:val="20"/>
        </w:rPr>
        <w:t>/apache2/</w:t>
      </w:r>
      <w:proofErr w:type="spellStart"/>
      <w:r w:rsidRPr="00401E0E">
        <w:rPr>
          <w:rFonts w:asciiTheme="majorHAnsi" w:eastAsia="Courier New" w:hAnsiTheme="majorHAnsi" w:cstheme="majorHAnsi"/>
          <w:color w:val="000000"/>
          <w:sz w:val="24"/>
          <w:szCs w:val="20"/>
        </w:rPr>
        <w:t>ssl</w:t>
      </w:r>
      <w:proofErr w:type="spellEnd"/>
      <w:r w:rsidRPr="00401E0E">
        <w:rPr>
          <w:rFonts w:asciiTheme="majorHAnsi" w:eastAsia="Courier New" w:hAnsiTheme="majorHAnsi" w:cstheme="majorHAnsi"/>
          <w:color w:val="000000"/>
          <w:sz w:val="24"/>
          <w:szCs w:val="20"/>
        </w:rPr>
        <w:t>/</w:t>
      </w:r>
      <w:proofErr w:type="spellStart"/>
      <w:r w:rsidRPr="00401E0E">
        <w:rPr>
          <w:rFonts w:asciiTheme="majorHAnsi" w:eastAsia="Courier New" w:hAnsiTheme="majorHAnsi" w:cstheme="majorHAnsi"/>
          <w:color w:val="000000"/>
          <w:sz w:val="24"/>
          <w:szCs w:val="20"/>
        </w:rPr>
        <w:t>apache.key</w:t>
      </w:r>
      <w:proofErr w:type="spellEnd"/>
      <w:r w:rsidRPr="00401E0E">
        <w:rPr>
          <w:rFonts w:asciiTheme="majorHAnsi" w:eastAsia="Courier New" w:hAnsiTheme="majorHAnsi" w:cstheme="majorHAnsi"/>
          <w:color w:val="000000"/>
          <w:sz w:val="24"/>
          <w:szCs w:val="20"/>
        </w:rPr>
        <w:t xml:space="preserve"> and /</w:t>
      </w:r>
      <w:proofErr w:type="spellStart"/>
      <w:r w:rsidRPr="00401E0E">
        <w:rPr>
          <w:rFonts w:asciiTheme="majorHAnsi" w:eastAsia="Courier New" w:hAnsiTheme="majorHAnsi" w:cstheme="majorHAnsi"/>
          <w:color w:val="000000"/>
          <w:sz w:val="24"/>
          <w:szCs w:val="20"/>
        </w:rPr>
        <w:t>etc</w:t>
      </w:r>
      <w:proofErr w:type="spellEnd"/>
      <w:r w:rsidRPr="00401E0E">
        <w:rPr>
          <w:rFonts w:asciiTheme="majorHAnsi" w:eastAsia="Courier New" w:hAnsiTheme="majorHAnsi" w:cstheme="majorHAnsi"/>
          <w:color w:val="000000"/>
          <w:sz w:val="24"/>
          <w:szCs w:val="20"/>
        </w:rPr>
        <w:t>/apache2/</w:t>
      </w:r>
      <w:proofErr w:type="spellStart"/>
      <w:r w:rsidRPr="00401E0E">
        <w:rPr>
          <w:rFonts w:asciiTheme="majorHAnsi" w:eastAsia="Courier New" w:hAnsiTheme="majorHAnsi" w:cstheme="majorHAnsi"/>
          <w:color w:val="000000"/>
          <w:sz w:val="24"/>
          <w:szCs w:val="20"/>
        </w:rPr>
        <w:t>ssl</w:t>
      </w:r>
      <w:proofErr w:type="spellEnd"/>
      <w:r w:rsidRPr="00401E0E">
        <w:rPr>
          <w:rFonts w:asciiTheme="majorHAnsi" w:eastAsia="Courier New" w:hAnsiTheme="majorHAnsi" w:cstheme="majorHAnsi"/>
          <w:color w:val="000000"/>
          <w:sz w:val="24"/>
          <w:szCs w:val="20"/>
        </w:rPr>
        <w:t xml:space="preserve">/apache.crt </w:t>
      </w:r>
    </w:p>
    <w:p w14:paraId="045FFB8C" w14:textId="77777777" w:rsidR="005E0AB9" w:rsidRPr="00A45238" w:rsidRDefault="005E0AB9" w:rsidP="00A45238">
      <w:pPr>
        <w:spacing w:before="0"/>
        <w:rPr>
          <w:rFonts w:ascii="Courier New" w:eastAsia="Courier New" w:hAnsi="Courier New" w:cs="Courier New"/>
          <w:color w:val="000000"/>
          <w:szCs w:val="20"/>
        </w:rPr>
      </w:pPr>
    </w:p>
    <w:p w14:paraId="7141D28B" w14:textId="77777777" w:rsidR="005E0AB9" w:rsidRPr="00EF3006" w:rsidRDefault="005E0AB9" w:rsidP="00A45238">
      <w:pPr>
        <w:spacing w:before="0"/>
        <w:rPr>
          <w:rFonts w:ascii="Courier New" w:eastAsia="Courier New" w:hAnsi="Courier New" w:cs="Courier New"/>
          <w:color w:val="000000"/>
          <w:szCs w:val="20"/>
          <w:lang w:val="es-419"/>
        </w:rPr>
      </w:pPr>
      <w:r w:rsidRPr="00EF3006">
        <w:rPr>
          <w:rFonts w:ascii="Courier New" w:eastAsia="Courier New" w:hAnsi="Courier New" w:cs="Courier New"/>
          <w:color w:val="000000"/>
          <w:szCs w:val="20"/>
          <w:lang w:val="es-419"/>
        </w:rPr>
        <w:t>nano /etc/apache2/sites-available/default-ssl.conf</w:t>
      </w:r>
    </w:p>
    <w:p w14:paraId="0537108A" w14:textId="77777777" w:rsidR="005E0AB9" w:rsidRPr="00EF3006" w:rsidRDefault="005E0AB9" w:rsidP="00A45238">
      <w:pPr>
        <w:spacing w:before="0"/>
        <w:rPr>
          <w:rFonts w:ascii="Courier New" w:eastAsia="Courier New" w:hAnsi="Courier New" w:cs="Courier New"/>
          <w:color w:val="000000"/>
          <w:szCs w:val="20"/>
          <w:lang w:val="es-419"/>
        </w:rPr>
      </w:pPr>
    </w:p>
    <w:p w14:paraId="2C82434B" w14:textId="77777777" w:rsidR="005E0AB9" w:rsidRPr="00401E0E" w:rsidRDefault="00401E0E" w:rsidP="00A45238">
      <w:pPr>
        <w:spacing w:before="0"/>
        <w:rPr>
          <w:rFonts w:asciiTheme="majorHAnsi" w:eastAsia="Courier New" w:hAnsiTheme="majorHAnsi" w:cstheme="majorHAnsi"/>
          <w:color w:val="000000"/>
          <w:sz w:val="24"/>
          <w:szCs w:val="20"/>
        </w:rPr>
      </w:pPr>
      <w:r w:rsidRPr="00401E0E">
        <w:rPr>
          <w:rFonts w:asciiTheme="majorHAnsi" w:eastAsia="Courier New" w:hAnsiTheme="majorHAnsi" w:cstheme="majorHAnsi"/>
          <w:color w:val="000000"/>
          <w:sz w:val="24"/>
          <w:szCs w:val="20"/>
        </w:rPr>
        <w:t>find these two lines and edit them inside file:</w:t>
      </w:r>
    </w:p>
    <w:p w14:paraId="1C5C60D3" w14:textId="77777777" w:rsidR="005E0AB9" w:rsidRPr="00A45238" w:rsidRDefault="005E0AB9" w:rsidP="00A45238">
      <w:pPr>
        <w:spacing w:before="0"/>
        <w:rPr>
          <w:rFonts w:ascii="Courier New" w:eastAsia="Courier New" w:hAnsi="Courier New" w:cs="Courier New"/>
          <w:color w:val="E94849"/>
          <w:szCs w:val="20"/>
        </w:rPr>
      </w:pPr>
      <w:r w:rsidRPr="00A45238">
        <w:rPr>
          <w:rFonts w:ascii="Courier New" w:eastAsia="Courier New" w:hAnsi="Courier New" w:cs="Courier New"/>
          <w:color w:val="000000"/>
          <w:szCs w:val="20"/>
        </w:rPr>
        <w:t xml:space="preserve">      </w:t>
      </w:r>
      <w:proofErr w:type="spellStart"/>
      <w:r w:rsidRPr="00A45238">
        <w:rPr>
          <w:rFonts w:ascii="Courier New" w:eastAsia="Courier New" w:hAnsi="Courier New" w:cs="Courier New"/>
          <w:color w:val="000000"/>
          <w:szCs w:val="20"/>
        </w:rPr>
        <w:t>SSLCertificateFile</w:t>
      </w:r>
      <w:proofErr w:type="spellEnd"/>
      <w:r w:rsidRPr="00A45238">
        <w:rPr>
          <w:rFonts w:ascii="Courier New" w:eastAsia="Courier New" w:hAnsi="Courier New" w:cs="Courier New"/>
          <w:color w:val="000000"/>
          <w:szCs w:val="20"/>
        </w:rPr>
        <w:t xml:space="preserve"> </w:t>
      </w:r>
      <w:r w:rsidRPr="00A45238">
        <w:rPr>
          <w:rFonts w:ascii="Courier New" w:eastAsia="Courier New" w:hAnsi="Courier New" w:cs="Courier New"/>
          <w:color w:val="E94849"/>
          <w:szCs w:val="20"/>
        </w:rPr>
        <w:t>/</w:t>
      </w:r>
      <w:proofErr w:type="spellStart"/>
      <w:r w:rsidRPr="00A45238">
        <w:rPr>
          <w:rFonts w:ascii="Courier New" w:eastAsia="Courier New" w:hAnsi="Courier New" w:cs="Courier New"/>
          <w:color w:val="E94849"/>
          <w:szCs w:val="20"/>
        </w:rPr>
        <w:t>etc</w:t>
      </w:r>
      <w:proofErr w:type="spellEnd"/>
      <w:r w:rsidRPr="00A45238">
        <w:rPr>
          <w:rFonts w:ascii="Courier New" w:eastAsia="Courier New" w:hAnsi="Courier New" w:cs="Courier New"/>
          <w:color w:val="E94849"/>
          <w:szCs w:val="20"/>
        </w:rPr>
        <w:t>/apache2/</w:t>
      </w:r>
      <w:proofErr w:type="spellStart"/>
      <w:r w:rsidRPr="00A45238">
        <w:rPr>
          <w:rFonts w:ascii="Courier New" w:eastAsia="Courier New" w:hAnsi="Courier New" w:cs="Courier New"/>
          <w:color w:val="E94849"/>
          <w:szCs w:val="20"/>
        </w:rPr>
        <w:t>ssl</w:t>
      </w:r>
      <w:proofErr w:type="spellEnd"/>
      <w:r w:rsidRPr="00A45238">
        <w:rPr>
          <w:rFonts w:ascii="Courier New" w:eastAsia="Courier New" w:hAnsi="Courier New" w:cs="Courier New"/>
          <w:color w:val="E94849"/>
          <w:szCs w:val="20"/>
        </w:rPr>
        <w:t>/apache.crt</w:t>
      </w:r>
    </w:p>
    <w:p w14:paraId="1EFB4A8F" w14:textId="77777777" w:rsidR="005E0AB9" w:rsidRPr="00401E0E" w:rsidRDefault="005E0AB9" w:rsidP="00401E0E">
      <w:pPr>
        <w:spacing w:before="0"/>
        <w:rPr>
          <w:rFonts w:ascii="Courier New" w:eastAsia="Courier New" w:hAnsi="Courier New" w:cs="Courier New"/>
          <w:color w:val="E94849"/>
          <w:szCs w:val="20"/>
        </w:rPr>
      </w:pPr>
      <w:r w:rsidRPr="00A45238">
        <w:rPr>
          <w:rFonts w:ascii="Courier New" w:eastAsia="Courier New" w:hAnsi="Courier New" w:cs="Courier New"/>
          <w:color w:val="000000"/>
          <w:szCs w:val="20"/>
        </w:rPr>
        <w:t xml:space="preserve">      </w:t>
      </w:r>
      <w:proofErr w:type="spellStart"/>
      <w:r w:rsidRPr="00A45238">
        <w:rPr>
          <w:rFonts w:ascii="Courier New" w:eastAsia="Courier New" w:hAnsi="Courier New" w:cs="Courier New"/>
          <w:color w:val="000000"/>
          <w:szCs w:val="20"/>
        </w:rPr>
        <w:t>SSLCertificateKeyFile</w:t>
      </w:r>
      <w:proofErr w:type="spellEnd"/>
      <w:r w:rsidRPr="00A45238">
        <w:rPr>
          <w:rFonts w:ascii="Courier New" w:eastAsia="Courier New" w:hAnsi="Courier New" w:cs="Courier New"/>
          <w:color w:val="000000"/>
          <w:szCs w:val="20"/>
        </w:rPr>
        <w:t xml:space="preserve"> </w:t>
      </w:r>
      <w:r w:rsidRPr="00A45238">
        <w:rPr>
          <w:rFonts w:ascii="Courier New" w:eastAsia="Courier New" w:hAnsi="Courier New" w:cs="Courier New"/>
          <w:color w:val="E94849"/>
          <w:szCs w:val="20"/>
        </w:rPr>
        <w:t>/</w:t>
      </w:r>
      <w:proofErr w:type="spellStart"/>
      <w:r w:rsidRPr="00A45238">
        <w:rPr>
          <w:rFonts w:ascii="Courier New" w:eastAsia="Courier New" w:hAnsi="Courier New" w:cs="Courier New"/>
          <w:color w:val="E94849"/>
          <w:szCs w:val="20"/>
        </w:rPr>
        <w:t>etc</w:t>
      </w:r>
      <w:proofErr w:type="spellEnd"/>
      <w:r w:rsidRPr="00A45238">
        <w:rPr>
          <w:rFonts w:ascii="Courier New" w:eastAsia="Courier New" w:hAnsi="Courier New" w:cs="Courier New"/>
          <w:color w:val="E94849"/>
          <w:szCs w:val="20"/>
        </w:rPr>
        <w:t>/apache2/</w:t>
      </w:r>
      <w:proofErr w:type="spellStart"/>
      <w:r w:rsidRPr="00A45238">
        <w:rPr>
          <w:rFonts w:ascii="Courier New" w:eastAsia="Courier New" w:hAnsi="Courier New" w:cs="Courier New"/>
          <w:color w:val="E94849"/>
          <w:szCs w:val="20"/>
        </w:rPr>
        <w:t>ssl</w:t>
      </w:r>
      <w:proofErr w:type="spellEnd"/>
      <w:r w:rsidRPr="00A45238">
        <w:rPr>
          <w:rFonts w:ascii="Courier New" w:eastAsia="Courier New" w:hAnsi="Courier New" w:cs="Courier New"/>
          <w:color w:val="E94849"/>
          <w:szCs w:val="20"/>
        </w:rPr>
        <w:t>/</w:t>
      </w:r>
      <w:proofErr w:type="spellStart"/>
      <w:r w:rsidRPr="00A45238">
        <w:rPr>
          <w:rFonts w:ascii="Courier New" w:eastAsia="Courier New" w:hAnsi="Courier New" w:cs="Courier New"/>
          <w:color w:val="E94849"/>
          <w:szCs w:val="20"/>
        </w:rPr>
        <w:t>apache.key</w:t>
      </w:r>
      <w:proofErr w:type="spellEnd"/>
    </w:p>
    <w:p w14:paraId="29680380" w14:textId="77777777" w:rsidR="005E0AB9" w:rsidRDefault="005E0AB9" w:rsidP="00A45238">
      <w:pPr>
        <w:spacing w:before="0"/>
        <w:rPr>
          <w:rFonts w:ascii="Courier New" w:eastAsia="Courier New" w:hAnsi="Courier New" w:cs="Courier New"/>
          <w:color w:val="000000"/>
          <w:szCs w:val="20"/>
        </w:rPr>
      </w:pPr>
    </w:p>
    <w:p w14:paraId="165B1E25" w14:textId="77777777" w:rsidR="00401E0E" w:rsidRPr="00401E0E" w:rsidRDefault="00401E0E" w:rsidP="00401E0E">
      <w:pPr>
        <w:spacing w:before="0"/>
        <w:rPr>
          <w:rFonts w:asciiTheme="majorHAnsi" w:eastAsia="Courier New" w:hAnsiTheme="majorHAnsi" w:cstheme="majorHAnsi"/>
          <w:color w:val="000000"/>
          <w:sz w:val="24"/>
          <w:szCs w:val="20"/>
        </w:rPr>
      </w:pPr>
      <w:r w:rsidRPr="00401E0E">
        <w:rPr>
          <w:rFonts w:asciiTheme="majorHAnsi" w:eastAsia="Courier New" w:hAnsiTheme="majorHAnsi" w:cstheme="majorHAnsi"/>
          <w:color w:val="000000"/>
          <w:sz w:val="24"/>
          <w:szCs w:val="20"/>
        </w:rPr>
        <w:t>Save and exit /</w:t>
      </w:r>
      <w:proofErr w:type="spellStart"/>
      <w:r w:rsidRPr="00401E0E">
        <w:rPr>
          <w:rFonts w:asciiTheme="majorHAnsi" w:eastAsia="Courier New" w:hAnsiTheme="majorHAnsi" w:cstheme="majorHAnsi"/>
          <w:color w:val="000000"/>
          <w:sz w:val="24"/>
          <w:szCs w:val="20"/>
        </w:rPr>
        <w:t>etc</w:t>
      </w:r>
      <w:proofErr w:type="spellEnd"/>
      <w:r w:rsidRPr="00401E0E">
        <w:rPr>
          <w:rFonts w:asciiTheme="majorHAnsi" w:eastAsia="Courier New" w:hAnsiTheme="majorHAnsi" w:cstheme="majorHAnsi"/>
          <w:color w:val="000000"/>
          <w:sz w:val="24"/>
          <w:szCs w:val="20"/>
        </w:rPr>
        <w:t>/apache2/sites-available/default-</w:t>
      </w:r>
      <w:proofErr w:type="spellStart"/>
      <w:r w:rsidRPr="00401E0E">
        <w:rPr>
          <w:rFonts w:asciiTheme="majorHAnsi" w:eastAsia="Courier New" w:hAnsiTheme="majorHAnsi" w:cstheme="majorHAnsi"/>
          <w:color w:val="000000"/>
          <w:sz w:val="24"/>
          <w:szCs w:val="20"/>
        </w:rPr>
        <w:t>ssl.conf</w:t>
      </w:r>
      <w:proofErr w:type="spellEnd"/>
    </w:p>
    <w:p w14:paraId="40A02059" w14:textId="77777777" w:rsidR="00401E0E" w:rsidRPr="00A45238" w:rsidRDefault="00401E0E" w:rsidP="00A45238">
      <w:pPr>
        <w:spacing w:before="0"/>
        <w:rPr>
          <w:rFonts w:ascii="Courier New" w:eastAsia="Courier New" w:hAnsi="Courier New" w:cs="Courier New"/>
          <w:color w:val="000000"/>
          <w:szCs w:val="20"/>
        </w:rPr>
      </w:pPr>
    </w:p>
    <w:p w14:paraId="5A05C4EE" w14:textId="77777777" w:rsidR="005E0AB9" w:rsidRPr="00A45238" w:rsidRDefault="005E0AB9" w:rsidP="00A45238">
      <w:pPr>
        <w:spacing w:before="0"/>
        <w:rPr>
          <w:rFonts w:ascii="Courier New" w:eastAsia="Courier New" w:hAnsi="Courier New" w:cs="Courier New"/>
          <w:color w:val="000000"/>
          <w:szCs w:val="20"/>
        </w:rPr>
      </w:pPr>
      <w:r w:rsidRPr="00A45238">
        <w:rPr>
          <w:rFonts w:ascii="Courier New" w:eastAsia="Courier New" w:hAnsi="Courier New" w:cs="Courier New"/>
          <w:color w:val="000000"/>
          <w:szCs w:val="20"/>
        </w:rPr>
        <w:t>a2ensite default-</w:t>
      </w:r>
      <w:proofErr w:type="spellStart"/>
      <w:r w:rsidRPr="00A45238">
        <w:rPr>
          <w:rFonts w:ascii="Courier New" w:eastAsia="Courier New" w:hAnsi="Courier New" w:cs="Courier New"/>
          <w:color w:val="000000"/>
          <w:szCs w:val="20"/>
        </w:rPr>
        <w:t>ssl.conf</w:t>
      </w:r>
      <w:proofErr w:type="spellEnd"/>
    </w:p>
    <w:p w14:paraId="2A60CD0F" w14:textId="77777777" w:rsidR="003E55C3" w:rsidRDefault="005E0AB9" w:rsidP="00A45238">
      <w:pPr>
        <w:spacing w:before="0"/>
        <w:rPr>
          <w:rFonts w:ascii="Courier New" w:eastAsia="Courier New" w:hAnsi="Courier New" w:cs="Courier New"/>
          <w:color w:val="000000"/>
          <w:szCs w:val="20"/>
        </w:rPr>
      </w:pPr>
      <w:r w:rsidRPr="00A45238">
        <w:rPr>
          <w:rFonts w:ascii="Courier New" w:eastAsia="Courier New" w:hAnsi="Courier New" w:cs="Courier New"/>
          <w:color w:val="000000"/>
          <w:szCs w:val="20"/>
        </w:rPr>
        <w:t>service apache2 restart</w:t>
      </w:r>
    </w:p>
    <w:p w14:paraId="5EA76FD2" w14:textId="77777777" w:rsidR="0082464C" w:rsidRDefault="0082464C" w:rsidP="0082464C">
      <w:pPr>
        <w:pStyle w:val="Heading2"/>
        <w:rPr>
          <w:sz w:val="28"/>
        </w:rPr>
      </w:pPr>
      <w:r>
        <w:rPr>
          <w:sz w:val="28"/>
        </w:rPr>
        <w:lastRenderedPageBreak/>
        <w:t>configuration of both servers and routers</w:t>
      </w:r>
    </w:p>
    <w:p w14:paraId="5879AE0B" w14:textId="77777777" w:rsidR="00401E0E" w:rsidRDefault="00401E0E" w:rsidP="00401E0E">
      <w:pPr>
        <w:pStyle w:val="Heading3"/>
      </w:pPr>
      <w:r>
        <w:t>Linux APACHE Server Setup:</w:t>
      </w:r>
    </w:p>
    <w:p w14:paraId="4F16C545" w14:textId="77777777" w:rsidR="000B5B02" w:rsidRDefault="000B5B02" w:rsidP="000B5B02">
      <w:r w:rsidRPr="00936989">
        <w:rPr>
          <w:noProof/>
          <w:sz w:val="24"/>
        </w:rPr>
        <mc:AlternateContent>
          <mc:Choice Requires="wps">
            <w:drawing>
              <wp:anchor distT="45720" distB="45720" distL="114300" distR="114300" simplePos="0" relativeHeight="251694080" behindDoc="1" locked="0" layoutInCell="1" allowOverlap="1" wp14:anchorId="2C8B66B6" wp14:editId="7AF02D47">
                <wp:simplePos x="0" y="0"/>
                <wp:positionH relativeFrom="margin">
                  <wp:posOffset>3800723</wp:posOffset>
                </wp:positionH>
                <wp:positionV relativeFrom="paragraph">
                  <wp:posOffset>318190</wp:posOffset>
                </wp:positionV>
                <wp:extent cx="1987550" cy="2751152"/>
                <wp:effectExtent l="0" t="0" r="12700" b="1143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2751152"/>
                        </a:xfrm>
                        <a:prstGeom prst="rect">
                          <a:avLst/>
                        </a:prstGeom>
                        <a:solidFill>
                          <a:srgbClr val="FFFFFF"/>
                        </a:solidFill>
                        <a:ln w="9525">
                          <a:solidFill>
                            <a:srgbClr val="000000"/>
                          </a:solidFill>
                          <a:miter lim="800000"/>
                          <a:headEnd/>
                          <a:tailEnd/>
                        </a:ln>
                      </wps:spPr>
                      <wps:txbx>
                        <w:txbxContent>
                          <w:p w14:paraId="2E153D91" w14:textId="77777777" w:rsidR="0021733E" w:rsidRDefault="0021733E" w:rsidP="000B5B02">
                            <w:pPr>
                              <w:rPr>
                                <w:sz w:val="24"/>
                              </w:rPr>
                            </w:pPr>
                            <w:r>
                              <w:rPr>
                                <w:sz w:val="24"/>
                              </w:rPr>
                              <w:t xml:space="preserve">In vmware, load an ISO image of Ubuntu 18.04.2. </w:t>
                            </w:r>
                          </w:p>
                          <w:p w14:paraId="7FE7ACF4" w14:textId="77777777" w:rsidR="0021733E" w:rsidRDefault="0021733E" w:rsidP="000B5B02">
                            <w:pPr>
                              <w:rPr>
                                <w:sz w:val="24"/>
                              </w:rPr>
                            </w:pPr>
                            <w:r>
                              <w:rPr>
                                <w:sz w:val="24"/>
                              </w:rPr>
                              <w:t xml:space="preserve">Other versions of Linux (such as Kali Linux) works as well, Apache is a universal application. </w:t>
                            </w:r>
                          </w:p>
                          <w:p w14:paraId="75E2FF34" w14:textId="77777777" w:rsidR="0021733E" w:rsidRDefault="0021733E" w:rsidP="000B5B02">
                            <w:pPr>
                              <w:rPr>
                                <w:sz w:val="24"/>
                              </w:rPr>
                            </w:pPr>
                            <w:r>
                              <w:rPr>
                                <w:sz w:val="24"/>
                              </w:rPr>
                              <w:t xml:space="preserve">Run through the normal username and password registration. </w:t>
                            </w:r>
                          </w:p>
                          <w:p w14:paraId="206563C1" w14:textId="77777777" w:rsidR="0021733E" w:rsidRPr="00936989" w:rsidRDefault="0021733E" w:rsidP="000B5B02">
                            <w:pPr>
                              <w:rPr>
                                <w:sz w:val="24"/>
                              </w:rPr>
                            </w:pPr>
                            <w:r>
                              <w:rPr>
                                <w:sz w:val="24"/>
                              </w:rPr>
                              <w:t xml:space="preserve">We have two servers, so we need to do this step twice.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8B66B6" id="_x0000_t202" coordsize="21600,21600" o:spt="202" path="m,l,21600r21600,l21600,xe">
                <v:stroke joinstyle="miter"/>
                <v:path gradientshapeok="t" o:connecttype="rect"/>
              </v:shapetype>
              <v:shape id="Text Box 2" o:spid="_x0000_s1026" type="#_x0000_t202" style="position:absolute;left:0;text-align:left;margin-left:299.25pt;margin-top:25.05pt;width:156.5pt;height:216.65pt;z-index:-25162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">
                <v:textbox>
                  <w:txbxContent>
                    <w:p w14:paraId="2E153D91" w14:textId="77777777" w:rsidR="0021733E" w:rsidRDefault="0021733E" w:rsidP="000B5B02">
                      <w:pPr>
                        <w:rPr>
                          <w:sz w:val="24"/>
                        </w:rPr>
                      </w:pPr>
                      <w:r>
                        <w:rPr>
                          <w:sz w:val="24"/>
                        </w:rPr>
                        <w:t xml:space="preserve">In vmware, load an ISO image of Ubuntu 18.04.2. </w:t>
                      </w:r>
                    </w:p>
                    <w:p w14:paraId="7FE7ACF4" w14:textId="77777777" w:rsidR="0021733E" w:rsidRDefault="0021733E" w:rsidP="000B5B02">
                      <w:pPr>
                        <w:rPr>
                          <w:sz w:val="24"/>
                        </w:rPr>
                      </w:pPr>
                      <w:r>
                        <w:rPr>
                          <w:sz w:val="24"/>
                        </w:rPr>
                        <w:t xml:space="preserve">Other versions of Linux (such as Kali Linux) works as well, Apache is a universal application. </w:t>
                      </w:r>
                    </w:p>
                    <w:p w14:paraId="75E2FF34" w14:textId="77777777" w:rsidR="0021733E" w:rsidRDefault="0021733E" w:rsidP="000B5B02">
                      <w:pPr>
                        <w:rPr>
                          <w:sz w:val="24"/>
                        </w:rPr>
                      </w:pPr>
                      <w:r>
                        <w:rPr>
                          <w:sz w:val="24"/>
                        </w:rPr>
                        <w:t xml:space="preserve">Run through the normal username and password registration. </w:t>
                      </w:r>
                    </w:p>
                    <w:p w14:paraId="206563C1" w14:textId="77777777" w:rsidR="0021733E" w:rsidRPr="00936989" w:rsidRDefault="0021733E" w:rsidP="000B5B02">
                      <w:pPr>
                        <w:rPr>
                          <w:sz w:val="24"/>
                        </w:rPr>
                      </w:pPr>
                      <w:r>
                        <w:rPr>
                          <w:sz w:val="24"/>
                        </w:rPr>
                        <w:t xml:space="preserve">We have two servers, so we need to do this step twice. </w:t>
                      </w:r>
                    </w:p>
                  </w:txbxContent>
                </v:textbox>
                <w10:wrap anchorx="margin"/>
              </v:shape>
            </w:pict>
          </mc:Fallback>
        </mc:AlternateContent>
      </w:r>
      <w:r>
        <w:rPr>
          <w:noProof/>
        </w:rPr>
        <w:drawing>
          <wp:inline distT="0" distB="0" distL="0" distR="0" wp14:anchorId="6B0602D6" wp14:editId="60A7CA4B">
            <wp:extent cx="3609170" cy="4134678"/>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srcRect l="18734" t="12144" r="20503" b="22029"/>
                    <a:stretch/>
                  </pic:blipFill>
                  <pic:spPr bwMode="auto">
                    <a:xfrm>
                      <a:off x="0" y="0"/>
                      <a:ext cx="3611545" cy="4137399"/>
                    </a:xfrm>
                    <a:prstGeom prst="rect">
                      <a:avLst/>
                    </a:prstGeom>
                    <a:ln>
                      <a:noFill/>
                    </a:ln>
                    <a:extLst>
                      <a:ext uri="{53640926-AAD7-44D8-BBD7-CCE9431645EC}">
                        <a14:shadowObscured xmlns:a14="http://schemas.microsoft.com/office/drawing/2010/main"/>
                      </a:ext>
                    </a:extLst>
                  </pic:spPr>
                </pic:pic>
              </a:graphicData>
            </a:graphic>
          </wp:inline>
        </w:drawing>
      </w:r>
    </w:p>
    <w:p w14:paraId="379AC9C6" w14:textId="77777777" w:rsidR="006F4B76" w:rsidRDefault="006F4B76" w:rsidP="000B5B02"/>
    <w:p w14:paraId="483B8560" w14:textId="77777777" w:rsidR="006F4B76" w:rsidRDefault="006F4B76" w:rsidP="000B5B02"/>
    <w:p w14:paraId="2E78828D" w14:textId="77777777" w:rsidR="000B5B02" w:rsidRDefault="006F4B76" w:rsidP="000B5B02">
      <w:r w:rsidRPr="00936989">
        <w:rPr>
          <w:noProof/>
          <w:sz w:val="24"/>
        </w:rPr>
        <mc:AlternateContent>
          <mc:Choice Requires="wps">
            <w:drawing>
              <wp:anchor distT="45720" distB="45720" distL="114300" distR="114300" simplePos="0" relativeHeight="251696128" behindDoc="1" locked="0" layoutInCell="1" allowOverlap="1" wp14:anchorId="20089782" wp14:editId="04A91E29">
                <wp:simplePos x="0" y="0"/>
                <wp:positionH relativeFrom="margin">
                  <wp:posOffset>3339548</wp:posOffset>
                </wp:positionH>
                <wp:positionV relativeFrom="paragraph">
                  <wp:posOffset>79844</wp:posOffset>
                </wp:positionV>
                <wp:extent cx="2703443" cy="2051437"/>
                <wp:effectExtent l="0" t="0" r="20955" b="2540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443" cy="2051437"/>
                        </a:xfrm>
                        <a:prstGeom prst="rect">
                          <a:avLst/>
                        </a:prstGeom>
                        <a:solidFill>
                          <a:srgbClr val="FFFFFF"/>
                        </a:solidFill>
                        <a:ln w="9525">
                          <a:solidFill>
                            <a:srgbClr val="000000"/>
                          </a:solidFill>
                          <a:miter lim="800000"/>
                          <a:headEnd/>
                          <a:tailEnd/>
                        </a:ln>
                      </wps:spPr>
                      <wps:txbx>
                        <w:txbxContent>
                          <w:p w14:paraId="51B580AD" w14:textId="77777777" w:rsidR="0021733E" w:rsidRDefault="0021733E" w:rsidP="006F4B76">
                            <w:pPr>
                              <w:rPr>
                                <w:sz w:val="24"/>
                              </w:rPr>
                            </w:pPr>
                            <w:r>
                              <w:rPr>
                                <w:sz w:val="24"/>
                              </w:rPr>
                              <w:t xml:space="preserve">Since website servers need to have distinct IP address separated from physical PC and the other vm servers, we must use NAT for Network Adapter. </w:t>
                            </w:r>
                          </w:p>
                          <w:p w14:paraId="3B164FFA" w14:textId="77777777" w:rsidR="0021733E" w:rsidRPr="00936989" w:rsidRDefault="0021733E" w:rsidP="006F4B76">
                            <w:pPr>
                              <w:rPr>
                                <w:sz w:val="24"/>
                              </w:rPr>
                            </w:pPr>
                            <w:r>
                              <w:rPr>
                                <w:sz w:val="24"/>
                              </w:rPr>
                              <w:t xml:space="preserve">But, in my lab, my physical PC is connected to Internet with a wifi, using NAT means vm machine lost connections to outside Internet. This problem will be addressed later.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89782" id="_x0000_s1027" type="#_x0000_t202" style="position:absolute;left:0;text-align:left;margin-left:262.95pt;margin-top:6.3pt;width:212.85pt;height:161.55pt;z-index:-251620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">
                <v:textbox>
                  <w:txbxContent>
                    <w:p w14:paraId="51B580AD" w14:textId="77777777" w:rsidR="0021733E" w:rsidRDefault="0021733E" w:rsidP="006F4B76">
                      <w:pPr>
                        <w:rPr>
                          <w:sz w:val="24"/>
                        </w:rPr>
                      </w:pPr>
                      <w:r>
                        <w:rPr>
                          <w:sz w:val="24"/>
                        </w:rPr>
                        <w:t xml:space="preserve">Since website servers need to have distinct IP address separated from physical PC and the other vm servers, we must use NAT for Network Adapter. </w:t>
                      </w:r>
                    </w:p>
                    <w:p w14:paraId="3B164FFA" w14:textId="77777777" w:rsidR="0021733E" w:rsidRPr="00936989" w:rsidRDefault="0021733E" w:rsidP="006F4B76">
                      <w:pPr>
                        <w:rPr>
                          <w:sz w:val="24"/>
                        </w:rPr>
                      </w:pPr>
                      <w:r>
                        <w:rPr>
                          <w:sz w:val="24"/>
                        </w:rPr>
                        <w:t xml:space="preserve">But, in my lab, my physical PC is connected to Internet with a wifi, using NAT means vm machine lost connections to outside Internet. This problem will be addressed later. </w:t>
                      </w:r>
                    </w:p>
                  </w:txbxContent>
                </v:textbox>
                <w10:wrap anchorx="margin"/>
              </v:shape>
            </w:pict>
          </mc:Fallback>
        </mc:AlternateContent>
      </w:r>
      <w:r w:rsidR="000B5B02">
        <w:rPr>
          <w:noProof/>
        </w:rPr>
        <w:drawing>
          <wp:inline distT="0" distB="0" distL="0" distR="0" wp14:anchorId="66F6CCC1" wp14:editId="2519FB5B">
            <wp:extent cx="3037205" cy="20832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89" r="48880" b="59520"/>
                    <a:stretch/>
                  </pic:blipFill>
                  <pic:spPr bwMode="auto">
                    <a:xfrm>
                      <a:off x="0" y="0"/>
                      <a:ext cx="3038359" cy="2084034"/>
                    </a:xfrm>
                    <a:prstGeom prst="rect">
                      <a:avLst/>
                    </a:prstGeom>
                    <a:ln>
                      <a:noFill/>
                    </a:ln>
                    <a:extLst>
                      <a:ext uri="{53640926-AAD7-44D8-BBD7-CCE9431645EC}">
                        <a14:shadowObscured xmlns:a14="http://schemas.microsoft.com/office/drawing/2010/main"/>
                      </a:ext>
                    </a:extLst>
                  </pic:spPr>
                </pic:pic>
              </a:graphicData>
            </a:graphic>
          </wp:inline>
        </w:drawing>
      </w:r>
    </w:p>
    <w:p w14:paraId="60352A6C" w14:textId="77777777" w:rsidR="006F4B76" w:rsidRDefault="006F4B76" w:rsidP="000B5B02"/>
    <w:p w14:paraId="72A94AD9" w14:textId="77777777" w:rsidR="006F4B76" w:rsidRPr="00410D72" w:rsidRDefault="006F4B76" w:rsidP="00410D72">
      <w:pPr>
        <w:ind w:firstLine="648"/>
        <w:rPr>
          <w:sz w:val="24"/>
        </w:rPr>
      </w:pPr>
      <w:r w:rsidRPr="00410D72">
        <w:rPr>
          <w:sz w:val="24"/>
        </w:rPr>
        <w:t xml:space="preserve">Then, I want to do a </w:t>
      </w:r>
      <w:proofErr w:type="spellStart"/>
      <w:r w:rsidRPr="00410D72">
        <w:rPr>
          <w:b/>
          <w:sz w:val="24"/>
        </w:rPr>
        <w:t>sudo</w:t>
      </w:r>
      <w:proofErr w:type="spellEnd"/>
      <w:r w:rsidRPr="00410D72">
        <w:rPr>
          <w:b/>
          <w:sz w:val="24"/>
        </w:rPr>
        <w:t xml:space="preserve"> apt-get update</w:t>
      </w:r>
      <w:r w:rsidR="00410D72" w:rsidRPr="00410D72">
        <w:rPr>
          <w:sz w:val="24"/>
        </w:rPr>
        <w:t xml:space="preserve">, which enables me to download applications like Apache. But the Error messages shows that the update failed. </w:t>
      </w:r>
    </w:p>
    <w:p w14:paraId="63A949F6" w14:textId="77777777" w:rsidR="006F4B76" w:rsidRDefault="006F4B76" w:rsidP="000B5B02">
      <w:r>
        <w:rPr>
          <w:noProof/>
        </w:rPr>
        <w:lastRenderedPageBreak/>
        <w:drawing>
          <wp:inline distT="0" distB="0" distL="0" distR="0" wp14:anchorId="70CC9378" wp14:editId="73425262">
            <wp:extent cx="5943600" cy="13358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5356"/>
                    <a:stretch/>
                  </pic:blipFill>
                  <pic:spPr bwMode="auto">
                    <a:xfrm>
                      <a:off x="0" y="0"/>
                      <a:ext cx="5943600" cy="1335819"/>
                    </a:xfrm>
                    <a:prstGeom prst="rect">
                      <a:avLst/>
                    </a:prstGeom>
                    <a:ln>
                      <a:noFill/>
                    </a:ln>
                    <a:extLst>
                      <a:ext uri="{53640926-AAD7-44D8-BBD7-CCE9431645EC}">
                        <a14:shadowObscured xmlns:a14="http://schemas.microsoft.com/office/drawing/2010/main"/>
                      </a:ext>
                    </a:extLst>
                  </pic:spPr>
                </pic:pic>
              </a:graphicData>
            </a:graphic>
          </wp:inline>
        </w:drawing>
      </w:r>
    </w:p>
    <w:p w14:paraId="70874831" w14:textId="77777777" w:rsidR="00410D72" w:rsidRDefault="00410D72" w:rsidP="000B5B02"/>
    <w:p w14:paraId="10E97A3D" w14:textId="77777777" w:rsidR="00410D72" w:rsidRPr="00CE12BD" w:rsidRDefault="00410D72" w:rsidP="000B5B02">
      <w:pPr>
        <w:rPr>
          <w:sz w:val="24"/>
          <w:szCs w:val="24"/>
        </w:rPr>
      </w:pPr>
      <w:r w:rsidRPr="00CE12BD">
        <w:rPr>
          <w:sz w:val="24"/>
          <w:szCs w:val="24"/>
        </w:rPr>
        <w:t>S</w:t>
      </w:r>
      <w:r w:rsidR="00384A00" w:rsidRPr="00CE12BD">
        <w:rPr>
          <w:sz w:val="24"/>
          <w:szCs w:val="24"/>
        </w:rPr>
        <w:t>o,</w:t>
      </w:r>
      <w:r w:rsidRPr="00CE12BD">
        <w:rPr>
          <w:sz w:val="24"/>
          <w:szCs w:val="24"/>
        </w:rPr>
        <w:t xml:space="preserve"> I check my connectivity</w:t>
      </w:r>
      <w:r w:rsidR="00384A00" w:rsidRPr="00CE12BD">
        <w:rPr>
          <w:sz w:val="24"/>
          <w:szCs w:val="24"/>
        </w:rPr>
        <w:t xml:space="preserve">—which shows that I am not connected. </w:t>
      </w:r>
    </w:p>
    <w:p w14:paraId="68032224" w14:textId="77777777" w:rsidR="00384A00" w:rsidRDefault="000B5B02" w:rsidP="000B5B02">
      <w:r>
        <w:rPr>
          <w:noProof/>
        </w:rPr>
        <w:drawing>
          <wp:inline distT="0" distB="0" distL="0" distR="0" wp14:anchorId="525F7A1A" wp14:editId="33DC2511">
            <wp:extent cx="5127945" cy="385287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529" b="16777"/>
                    <a:stretch/>
                  </pic:blipFill>
                  <pic:spPr bwMode="auto">
                    <a:xfrm>
                      <a:off x="0" y="0"/>
                      <a:ext cx="5132980" cy="3856660"/>
                    </a:xfrm>
                    <a:prstGeom prst="rect">
                      <a:avLst/>
                    </a:prstGeom>
                    <a:ln>
                      <a:noFill/>
                    </a:ln>
                    <a:extLst>
                      <a:ext uri="{53640926-AAD7-44D8-BBD7-CCE9431645EC}">
                        <a14:shadowObscured xmlns:a14="http://schemas.microsoft.com/office/drawing/2010/main"/>
                      </a:ext>
                    </a:extLst>
                  </pic:spPr>
                </pic:pic>
              </a:graphicData>
            </a:graphic>
          </wp:inline>
        </w:drawing>
      </w:r>
    </w:p>
    <w:p w14:paraId="5B41B0D1" w14:textId="77777777" w:rsidR="00CE12BD" w:rsidRDefault="00CE12BD" w:rsidP="000B5B02">
      <w:r w:rsidRPr="00936989">
        <w:rPr>
          <w:noProof/>
          <w:sz w:val="24"/>
        </w:rPr>
        <mc:AlternateContent>
          <mc:Choice Requires="wps">
            <w:drawing>
              <wp:anchor distT="45720" distB="45720" distL="114300" distR="114300" simplePos="0" relativeHeight="251698176" behindDoc="1" locked="0" layoutInCell="1" allowOverlap="1" wp14:anchorId="1F86CD0D" wp14:editId="11753754">
                <wp:simplePos x="0" y="0"/>
                <wp:positionH relativeFrom="margin">
                  <wp:align>right</wp:align>
                </wp:positionH>
                <wp:positionV relativeFrom="paragraph">
                  <wp:posOffset>84123</wp:posOffset>
                </wp:positionV>
                <wp:extent cx="2703443" cy="2051437"/>
                <wp:effectExtent l="0" t="0" r="20955" b="2540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443" cy="2051437"/>
                        </a:xfrm>
                        <a:prstGeom prst="rect">
                          <a:avLst/>
                        </a:prstGeom>
                        <a:solidFill>
                          <a:srgbClr val="FFFFFF"/>
                        </a:solidFill>
                        <a:ln w="9525">
                          <a:solidFill>
                            <a:srgbClr val="000000"/>
                          </a:solidFill>
                          <a:miter lim="800000"/>
                          <a:headEnd/>
                          <a:tailEnd/>
                        </a:ln>
                      </wps:spPr>
                      <wps:txbx>
                        <w:txbxContent>
                          <w:p w14:paraId="43ED4781" w14:textId="77777777" w:rsidR="0021733E" w:rsidRDefault="0021733E" w:rsidP="00CE12BD">
                            <w:pPr>
                              <w:rPr>
                                <w:sz w:val="24"/>
                              </w:rPr>
                            </w:pPr>
                            <w:r>
                              <w:rPr>
                                <w:sz w:val="24"/>
                              </w:rPr>
                              <w:t xml:space="preserve">To get connectivity, first, we use bridged connection to share Internet connection with the physical PC. </w:t>
                            </w:r>
                          </w:p>
                          <w:p w14:paraId="00DCF62F" w14:textId="77777777" w:rsidR="0021733E" w:rsidRDefault="0021733E" w:rsidP="00CE12BD">
                            <w:pPr>
                              <w:rPr>
                                <w:sz w:val="24"/>
                              </w:rPr>
                            </w:pPr>
                            <w:r>
                              <w:rPr>
                                <w:sz w:val="24"/>
                              </w:rPr>
                              <w:t xml:space="preserve">I’ll switch back to NAT connection after downloading all the necessary application packets. </w:t>
                            </w:r>
                          </w:p>
                          <w:p w14:paraId="37DD2624" w14:textId="77777777" w:rsidR="0021733E" w:rsidRPr="00406579" w:rsidRDefault="0021733E" w:rsidP="00CE12BD">
                            <w:pPr>
                              <w:rPr>
                                <w:sz w:val="24"/>
                              </w:rPr>
                            </w:pPr>
                            <w:r>
                              <w:rPr>
                                <w:sz w:val="24"/>
                              </w:rPr>
                              <w:t xml:space="preserve">In next image, I will try </w:t>
                            </w:r>
                            <w:r>
                              <w:rPr>
                                <w:b/>
                                <w:sz w:val="24"/>
                              </w:rPr>
                              <w:t xml:space="preserve">sudo apt-get update </w:t>
                            </w:r>
                            <w:r>
                              <w:rPr>
                                <w:sz w:val="24"/>
                              </w:rPr>
                              <w:t xml:space="preserve">again, and this time, the update is successfully.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6CD0D" id="_x0000_s1028" type="#_x0000_t202" style="position:absolute;left:0;text-align:left;margin-left:161.65pt;margin-top:6.6pt;width:212.85pt;height:161.55pt;z-index:-2516183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">
                <v:textbox>
                  <w:txbxContent>
                    <w:p w14:paraId="43ED4781" w14:textId="77777777" w:rsidR="0021733E" w:rsidRDefault="0021733E" w:rsidP="00CE12BD">
                      <w:pPr>
                        <w:rPr>
                          <w:sz w:val="24"/>
                        </w:rPr>
                      </w:pPr>
                      <w:r>
                        <w:rPr>
                          <w:sz w:val="24"/>
                        </w:rPr>
                        <w:t xml:space="preserve">To get connectivity, first, we use bridged connection to share Internet connection with the physical PC. </w:t>
                      </w:r>
                    </w:p>
                    <w:p w14:paraId="00DCF62F" w14:textId="77777777" w:rsidR="0021733E" w:rsidRDefault="0021733E" w:rsidP="00CE12BD">
                      <w:pPr>
                        <w:rPr>
                          <w:sz w:val="24"/>
                        </w:rPr>
                      </w:pPr>
                      <w:r>
                        <w:rPr>
                          <w:sz w:val="24"/>
                        </w:rPr>
                        <w:t xml:space="preserve">I’ll switch back to NAT connection after downloading all the necessary application packets. </w:t>
                      </w:r>
                    </w:p>
                    <w:p w14:paraId="37DD2624" w14:textId="77777777" w:rsidR="0021733E" w:rsidRPr="00406579" w:rsidRDefault="0021733E" w:rsidP="00CE12BD">
                      <w:pPr>
                        <w:rPr>
                          <w:sz w:val="24"/>
                        </w:rPr>
                      </w:pPr>
                      <w:r>
                        <w:rPr>
                          <w:sz w:val="24"/>
                        </w:rPr>
                        <w:t xml:space="preserve">In next image, I will try </w:t>
                      </w:r>
                      <w:r>
                        <w:rPr>
                          <w:b/>
                          <w:sz w:val="24"/>
                        </w:rPr>
                        <w:t xml:space="preserve">sudo apt-get update </w:t>
                      </w:r>
                      <w:r>
                        <w:rPr>
                          <w:sz w:val="24"/>
                        </w:rPr>
                        <w:t xml:space="preserve">again, and this time, the update is successfully. </w:t>
                      </w:r>
                    </w:p>
                  </w:txbxContent>
                </v:textbox>
                <w10:wrap anchorx="margin"/>
              </v:shape>
            </w:pict>
          </mc:Fallback>
        </mc:AlternateContent>
      </w:r>
    </w:p>
    <w:p w14:paraId="022937CB" w14:textId="77777777" w:rsidR="00CE12BD" w:rsidRPr="00CE12BD" w:rsidRDefault="00CE12BD" w:rsidP="000B5B02">
      <w:pPr>
        <w:rPr>
          <w:b/>
        </w:rPr>
      </w:pPr>
      <w:r>
        <w:rPr>
          <w:noProof/>
        </w:rPr>
        <w:drawing>
          <wp:inline distT="0" distB="0" distL="0" distR="0" wp14:anchorId="58D84F8E" wp14:editId="7D70E3B5">
            <wp:extent cx="2893351" cy="1811821"/>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600" t="6552" r="677" b="59519"/>
                    <a:stretch/>
                  </pic:blipFill>
                  <pic:spPr bwMode="auto">
                    <a:xfrm>
                      <a:off x="0" y="0"/>
                      <a:ext cx="2895948" cy="1813447"/>
                    </a:xfrm>
                    <a:prstGeom prst="rect">
                      <a:avLst/>
                    </a:prstGeom>
                    <a:ln>
                      <a:noFill/>
                    </a:ln>
                    <a:extLst>
                      <a:ext uri="{53640926-AAD7-44D8-BBD7-CCE9431645EC}">
                        <a14:shadowObscured xmlns:a14="http://schemas.microsoft.com/office/drawing/2010/main"/>
                      </a:ext>
                    </a:extLst>
                  </pic:spPr>
                </pic:pic>
              </a:graphicData>
            </a:graphic>
          </wp:inline>
        </w:drawing>
      </w:r>
    </w:p>
    <w:p w14:paraId="024E0F83" w14:textId="77777777" w:rsidR="00ED6CF8" w:rsidRDefault="00ED6CF8" w:rsidP="000B5B02"/>
    <w:p w14:paraId="07B5C0E1" w14:textId="77777777" w:rsidR="00ED6CF8" w:rsidRDefault="00ED6CF8" w:rsidP="000B5B02">
      <w:r>
        <w:rPr>
          <w:noProof/>
        </w:rPr>
        <w:lastRenderedPageBreak/>
        <w:drawing>
          <wp:inline distT="0" distB="0" distL="0" distR="0" wp14:anchorId="6EDC90E2" wp14:editId="1EAF314E">
            <wp:extent cx="5943600" cy="628153"/>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7117"/>
                    <a:stretch/>
                  </pic:blipFill>
                  <pic:spPr bwMode="auto">
                    <a:xfrm>
                      <a:off x="0" y="0"/>
                      <a:ext cx="5943600" cy="628153"/>
                    </a:xfrm>
                    <a:prstGeom prst="rect">
                      <a:avLst/>
                    </a:prstGeom>
                    <a:ln>
                      <a:noFill/>
                    </a:ln>
                    <a:extLst>
                      <a:ext uri="{53640926-AAD7-44D8-BBD7-CCE9431645EC}">
                        <a14:shadowObscured xmlns:a14="http://schemas.microsoft.com/office/drawing/2010/main"/>
                      </a:ext>
                    </a:extLst>
                  </pic:spPr>
                </pic:pic>
              </a:graphicData>
            </a:graphic>
          </wp:inline>
        </w:drawing>
      </w:r>
    </w:p>
    <w:p w14:paraId="62B52942" w14:textId="77777777" w:rsidR="00624756" w:rsidRDefault="00624756" w:rsidP="000B5B02"/>
    <w:p w14:paraId="5AFCC407" w14:textId="77777777" w:rsidR="00624756" w:rsidRPr="00624756" w:rsidRDefault="00624756" w:rsidP="000B5B02">
      <w:pPr>
        <w:rPr>
          <w:sz w:val="24"/>
        </w:rPr>
      </w:pPr>
      <w:r w:rsidRPr="00624756">
        <w:rPr>
          <w:sz w:val="24"/>
        </w:rPr>
        <w:t xml:space="preserve">Then, issue </w:t>
      </w:r>
      <w:r w:rsidRPr="00624756">
        <w:rPr>
          <w:b/>
          <w:sz w:val="24"/>
        </w:rPr>
        <w:t>Apt install apache2</w:t>
      </w:r>
      <w:r w:rsidRPr="00624756">
        <w:rPr>
          <w:sz w:val="24"/>
        </w:rPr>
        <w:t xml:space="preserve"> to </w:t>
      </w:r>
      <w:r>
        <w:rPr>
          <w:sz w:val="24"/>
        </w:rPr>
        <w:t xml:space="preserve">install application Apache2. Give permission to use disk space, and Apache will be installed. </w:t>
      </w:r>
    </w:p>
    <w:p w14:paraId="2DF91C42" w14:textId="77777777" w:rsidR="000B5B02" w:rsidRDefault="000B5B02" w:rsidP="000B5B02">
      <w:r>
        <w:rPr>
          <w:noProof/>
        </w:rPr>
        <w:drawing>
          <wp:inline distT="0" distB="0" distL="0" distR="0" wp14:anchorId="420332E9" wp14:editId="0FC4E99E">
            <wp:extent cx="5943600" cy="27844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84475"/>
                    </a:xfrm>
                    <a:prstGeom prst="rect">
                      <a:avLst/>
                    </a:prstGeom>
                  </pic:spPr>
                </pic:pic>
              </a:graphicData>
            </a:graphic>
          </wp:inline>
        </w:drawing>
      </w:r>
    </w:p>
    <w:p w14:paraId="48BDD00A" w14:textId="77777777" w:rsidR="005F0F56" w:rsidRDefault="005F0F56" w:rsidP="000B5B02">
      <w:pPr>
        <w:rPr>
          <w:sz w:val="24"/>
        </w:rPr>
      </w:pPr>
    </w:p>
    <w:p w14:paraId="34E2F516" w14:textId="77777777" w:rsidR="005F0F56" w:rsidRPr="006B3AD0" w:rsidRDefault="005F0F56" w:rsidP="000B5B02">
      <w:pPr>
        <w:rPr>
          <w:sz w:val="24"/>
          <w:szCs w:val="24"/>
        </w:rPr>
      </w:pPr>
      <w:r w:rsidRPr="006B3AD0">
        <w:rPr>
          <w:sz w:val="24"/>
          <w:szCs w:val="24"/>
        </w:rPr>
        <w:t xml:space="preserve">Then, start apache2 service. </w:t>
      </w:r>
    </w:p>
    <w:p w14:paraId="01E12496" w14:textId="77777777" w:rsidR="005F0F56" w:rsidRPr="006B3AD0" w:rsidRDefault="005F0F56" w:rsidP="000B5B02">
      <w:pPr>
        <w:rPr>
          <w:sz w:val="24"/>
          <w:szCs w:val="24"/>
        </w:rPr>
      </w:pPr>
      <w:r w:rsidRPr="006B3AD0">
        <w:rPr>
          <w:sz w:val="24"/>
          <w:szCs w:val="24"/>
        </w:rPr>
        <w:t xml:space="preserve">Be default, the firewall is not enabled. But if you are not sure about it, you can use </w:t>
      </w:r>
    </w:p>
    <w:p w14:paraId="35454EEE" w14:textId="77777777" w:rsidR="005F0F56" w:rsidRPr="006B3AD0" w:rsidRDefault="005F0F56" w:rsidP="005F0F56">
      <w:pPr>
        <w:pStyle w:val="HTMLPreformatted"/>
        <w:pBdr>
          <w:top w:val="single" w:sz="6" w:space="0" w:color="EFEFEF"/>
          <w:left w:val="single" w:sz="36" w:space="0" w:color="02B0EF"/>
          <w:bottom w:val="single" w:sz="6" w:space="0" w:color="EFEFEF"/>
          <w:right w:val="single" w:sz="6" w:space="0" w:color="EFEFEF"/>
        </w:pBdr>
        <w:shd w:val="clear" w:color="auto" w:fill="FCFCFC"/>
        <w:spacing w:before="408" w:after="408"/>
        <w:ind w:left="72"/>
        <w:rPr>
          <w:rFonts w:asciiTheme="majorHAnsi" w:hAnsiTheme="majorHAnsi" w:cstheme="majorHAnsi"/>
          <w:sz w:val="24"/>
          <w:szCs w:val="24"/>
        </w:rPr>
      </w:pPr>
      <w:r w:rsidRPr="006B3AD0">
        <w:rPr>
          <w:sz w:val="24"/>
          <w:szCs w:val="24"/>
        </w:rPr>
        <w:t xml:space="preserve"> $ </w:t>
      </w:r>
      <w:proofErr w:type="spellStart"/>
      <w:r w:rsidRPr="006B3AD0">
        <w:rPr>
          <w:sz w:val="24"/>
          <w:szCs w:val="24"/>
        </w:rPr>
        <w:t>sudo</w:t>
      </w:r>
      <w:proofErr w:type="spellEnd"/>
      <w:r w:rsidRPr="006B3AD0">
        <w:rPr>
          <w:sz w:val="24"/>
          <w:szCs w:val="24"/>
        </w:rPr>
        <w:t xml:space="preserve"> </w:t>
      </w:r>
      <w:proofErr w:type="spellStart"/>
      <w:r w:rsidRPr="006B3AD0">
        <w:rPr>
          <w:sz w:val="24"/>
          <w:szCs w:val="24"/>
        </w:rPr>
        <w:t>ufw</w:t>
      </w:r>
      <w:proofErr w:type="spellEnd"/>
      <w:r w:rsidRPr="006B3AD0">
        <w:rPr>
          <w:sz w:val="24"/>
          <w:szCs w:val="24"/>
        </w:rPr>
        <w:t xml:space="preserve"> status </w:t>
      </w:r>
      <w:r w:rsidRPr="006B3AD0">
        <w:rPr>
          <w:rFonts w:asciiTheme="majorHAnsi" w:hAnsiTheme="majorHAnsi" w:cstheme="majorHAnsi"/>
          <w:sz w:val="24"/>
          <w:szCs w:val="24"/>
        </w:rPr>
        <w:t>---check status</w:t>
      </w:r>
    </w:p>
    <w:p w14:paraId="3EF1E265" w14:textId="77777777" w:rsidR="000B5B02" w:rsidRPr="006B3AD0" w:rsidRDefault="005F0F56" w:rsidP="006B3AD0">
      <w:pPr>
        <w:pStyle w:val="HTMLPreformatted"/>
        <w:pBdr>
          <w:top w:val="single" w:sz="6" w:space="0" w:color="EFEFEF"/>
          <w:left w:val="single" w:sz="36" w:space="0" w:color="02B0EF"/>
          <w:bottom w:val="single" w:sz="6" w:space="0" w:color="EFEFEF"/>
          <w:right w:val="single" w:sz="6" w:space="0" w:color="EFEFEF"/>
        </w:pBdr>
        <w:shd w:val="clear" w:color="auto" w:fill="FCFCFC"/>
        <w:spacing w:before="408" w:after="408"/>
        <w:ind w:left="72"/>
        <w:rPr>
          <w:color w:val="000000"/>
          <w:sz w:val="24"/>
          <w:szCs w:val="24"/>
        </w:rPr>
      </w:pPr>
      <w:r w:rsidRPr="006B3AD0">
        <w:rPr>
          <w:color w:val="000000"/>
          <w:sz w:val="24"/>
          <w:szCs w:val="24"/>
        </w:rPr>
        <w:t xml:space="preserve"> $ </w:t>
      </w:r>
      <w:proofErr w:type="spellStart"/>
      <w:r w:rsidRPr="006B3AD0">
        <w:rPr>
          <w:color w:val="000000"/>
          <w:sz w:val="24"/>
          <w:szCs w:val="24"/>
        </w:rPr>
        <w:t>sudo</w:t>
      </w:r>
      <w:proofErr w:type="spellEnd"/>
      <w:r w:rsidRPr="006B3AD0">
        <w:rPr>
          <w:color w:val="000000"/>
          <w:sz w:val="24"/>
          <w:szCs w:val="24"/>
        </w:rPr>
        <w:t xml:space="preserve"> </w:t>
      </w:r>
      <w:proofErr w:type="spellStart"/>
      <w:r w:rsidRPr="006B3AD0">
        <w:rPr>
          <w:color w:val="000000"/>
          <w:sz w:val="24"/>
          <w:szCs w:val="24"/>
        </w:rPr>
        <w:t>ufw</w:t>
      </w:r>
      <w:proofErr w:type="spellEnd"/>
      <w:r w:rsidRPr="006B3AD0">
        <w:rPr>
          <w:color w:val="000000"/>
          <w:sz w:val="24"/>
          <w:szCs w:val="24"/>
        </w:rPr>
        <w:t xml:space="preserve"> disable </w:t>
      </w:r>
      <w:r w:rsidRPr="006B3AD0">
        <w:rPr>
          <w:rFonts w:asciiTheme="majorHAnsi" w:hAnsiTheme="majorHAnsi" w:cstheme="majorHAnsi"/>
          <w:color w:val="000000"/>
          <w:sz w:val="24"/>
          <w:szCs w:val="24"/>
        </w:rPr>
        <w:t>---disable firewall</w:t>
      </w:r>
    </w:p>
    <w:p w14:paraId="608716AE" w14:textId="77777777" w:rsidR="000B5B02" w:rsidRDefault="000B5B02" w:rsidP="000B5B02">
      <w:r>
        <w:rPr>
          <w:noProof/>
        </w:rPr>
        <w:drawing>
          <wp:inline distT="0" distB="0" distL="0" distR="0" wp14:anchorId="10430521" wp14:editId="76287556">
            <wp:extent cx="5010150" cy="8286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0150" cy="828675"/>
                    </a:xfrm>
                    <a:prstGeom prst="rect">
                      <a:avLst/>
                    </a:prstGeom>
                  </pic:spPr>
                </pic:pic>
              </a:graphicData>
            </a:graphic>
          </wp:inline>
        </w:drawing>
      </w:r>
    </w:p>
    <w:p w14:paraId="397DF0D2" w14:textId="77777777" w:rsidR="000B5B02" w:rsidRDefault="000B5B02" w:rsidP="000B5B02"/>
    <w:p w14:paraId="2F8C7970" w14:textId="77777777" w:rsidR="000B5B02" w:rsidRPr="006B3AD0" w:rsidRDefault="006B3AD0" w:rsidP="006B3AD0">
      <w:pPr>
        <w:ind w:firstLine="648"/>
        <w:rPr>
          <w:sz w:val="24"/>
        </w:rPr>
      </w:pPr>
      <w:r w:rsidRPr="006B3AD0">
        <w:rPr>
          <w:sz w:val="24"/>
        </w:rPr>
        <w:t>Apache2 is running from now on.</w:t>
      </w:r>
      <w:r>
        <w:rPr>
          <w:sz w:val="24"/>
        </w:rPr>
        <w:t xml:space="preserve"> We just need to switch back to NAT connection mode and configure a static IP address for our web server. DHCP assigned address also works, but I prefer static because static address is more reliable than DHCP. </w:t>
      </w:r>
    </w:p>
    <w:p w14:paraId="3B1B8CAA" w14:textId="77777777" w:rsidR="000B5B02" w:rsidRDefault="000B5B02" w:rsidP="000B5B02">
      <w:pPr>
        <w:ind w:left="0"/>
      </w:pPr>
      <w:r>
        <w:rPr>
          <w:noProof/>
        </w:rPr>
        <w:lastRenderedPageBreak/>
        <w:drawing>
          <wp:inline distT="0" distB="0" distL="0" distR="0" wp14:anchorId="092A66D9" wp14:editId="3AB83706">
            <wp:extent cx="4715123" cy="3097037"/>
            <wp:effectExtent l="0" t="0" r="952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1534"/>
                    <a:stretch/>
                  </pic:blipFill>
                  <pic:spPr bwMode="auto">
                    <a:xfrm>
                      <a:off x="0" y="0"/>
                      <a:ext cx="4729458" cy="3106453"/>
                    </a:xfrm>
                    <a:prstGeom prst="rect">
                      <a:avLst/>
                    </a:prstGeom>
                    <a:ln>
                      <a:noFill/>
                    </a:ln>
                    <a:extLst>
                      <a:ext uri="{53640926-AAD7-44D8-BBD7-CCE9431645EC}">
                        <a14:shadowObscured xmlns:a14="http://schemas.microsoft.com/office/drawing/2010/main"/>
                      </a:ext>
                    </a:extLst>
                  </pic:spPr>
                </pic:pic>
              </a:graphicData>
            </a:graphic>
          </wp:inline>
        </w:drawing>
      </w:r>
    </w:p>
    <w:p w14:paraId="2AF01A78" w14:textId="77777777" w:rsidR="006B3AD0" w:rsidRDefault="006B3AD0" w:rsidP="006B3AD0">
      <w:pPr>
        <w:ind w:left="0" w:firstLine="720"/>
        <w:rPr>
          <w:sz w:val="24"/>
        </w:rPr>
      </w:pPr>
      <w:r w:rsidRPr="006B3AD0">
        <w:rPr>
          <w:sz w:val="24"/>
        </w:rPr>
        <w:t xml:space="preserve">Since I’m using an Ubuntu GUI, I can just configure it through a graphic interface. Make sure to check it after configuring. </w:t>
      </w:r>
    </w:p>
    <w:p w14:paraId="583436B9" w14:textId="77777777" w:rsidR="007C6937" w:rsidRDefault="006B3AD0" w:rsidP="007C6937">
      <w:pPr>
        <w:ind w:left="0" w:firstLine="720"/>
        <w:rPr>
          <w:sz w:val="24"/>
        </w:rPr>
      </w:pPr>
      <w:r>
        <w:rPr>
          <w:sz w:val="24"/>
        </w:rPr>
        <w:t>If you are using a CLI interface, do “</w:t>
      </w:r>
      <w:r w:rsidRPr="00DF1FA9">
        <w:rPr>
          <w:rStyle w:val="pre"/>
          <w:rFonts w:ascii="Courier New" w:hAnsi="Courier New" w:cs="Courier New"/>
          <w:color w:val="3E4349"/>
          <w:szCs w:val="26"/>
          <w:shd w:val="clear" w:color="auto" w:fill="FFFFFF"/>
        </w:rPr>
        <w:t xml:space="preserve">nano </w:t>
      </w:r>
      <w:r w:rsidRPr="006B3AD0">
        <w:rPr>
          <w:rStyle w:val="pre"/>
          <w:rFonts w:ascii="Courier New" w:hAnsi="Courier New" w:cs="Courier New"/>
          <w:color w:val="3E4349"/>
          <w:sz w:val="24"/>
          <w:szCs w:val="26"/>
          <w:shd w:val="clear" w:color="auto" w:fill="FFFFFF"/>
        </w:rPr>
        <w:t>/</w:t>
      </w:r>
      <w:proofErr w:type="spellStart"/>
      <w:r w:rsidRPr="006B3AD0">
        <w:rPr>
          <w:rStyle w:val="pre"/>
          <w:rFonts w:ascii="Courier New" w:hAnsi="Courier New" w:cs="Courier New"/>
          <w:color w:val="3E4349"/>
          <w:sz w:val="24"/>
          <w:szCs w:val="26"/>
          <w:shd w:val="clear" w:color="auto" w:fill="FFFFFF"/>
        </w:rPr>
        <w:t>etc</w:t>
      </w:r>
      <w:proofErr w:type="spellEnd"/>
      <w:r w:rsidRPr="006B3AD0">
        <w:rPr>
          <w:rStyle w:val="pre"/>
          <w:rFonts w:ascii="Courier New" w:hAnsi="Courier New" w:cs="Courier New"/>
          <w:color w:val="3E4349"/>
          <w:sz w:val="24"/>
          <w:szCs w:val="26"/>
          <w:shd w:val="clear" w:color="auto" w:fill="FFFFFF"/>
        </w:rPr>
        <w:t>/network/interfaces</w:t>
      </w:r>
      <w:r w:rsidR="007C6937" w:rsidRPr="007C6937">
        <w:t>”</w:t>
      </w:r>
      <w:r w:rsidR="007C6937">
        <w:t>.</w:t>
      </w:r>
      <w:r w:rsidRPr="007C6937">
        <w:rPr>
          <w:sz w:val="24"/>
        </w:rPr>
        <w:t> </w:t>
      </w:r>
      <w:r w:rsidR="007C6937">
        <w:rPr>
          <w:rFonts w:ascii="Calibri" w:hAnsi="Calibri" w:cs="Calibri"/>
          <w:color w:val="3E4349"/>
          <w:sz w:val="26"/>
          <w:szCs w:val="26"/>
          <w:shd w:val="clear" w:color="auto" w:fill="FFFFFF"/>
        </w:rPr>
        <w:t xml:space="preserve"> </w:t>
      </w:r>
      <w:r w:rsidR="00DF1FA9">
        <w:rPr>
          <w:sz w:val="24"/>
        </w:rPr>
        <w:t>Edit the network adaptor options</w:t>
      </w:r>
      <w:r w:rsidR="007C6937">
        <w:rPr>
          <w:sz w:val="24"/>
        </w:rPr>
        <w:t xml:space="preserve"> and save the configuration page. </w:t>
      </w:r>
    </w:p>
    <w:p w14:paraId="66243BD5" w14:textId="77777777" w:rsidR="00DF1FA9" w:rsidRDefault="00DF1FA9" w:rsidP="007C6937">
      <w:pPr>
        <w:ind w:left="0" w:firstLine="720"/>
        <w:rPr>
          <w:sz w:val="24"/>
        </w:rPr>
      </w:pPr>
      <w:r>
        <w:rPr>
          <w:sz w:val="24"/>
        </w:rPr>
        <w:t xml:space="preserve">If server </w:t>
      </w:r>
      <w:proofErr w:type="spellStart"/>
      <w:r>
        <w:rPr>
          <w:sz w:val="24"/>
        </w:rPr>
        <w:t>ip</w:t>
      </w:r>
      <w:proofErr w:type="spellEnd"/>
      <w:r>
        <w:rPr>
          <w:sz w:val="24"/>
        </w:rPr>
        <w:t xml:space="preserve"> address are DHCP assigned, make sure to do (ens33 is the default network interface, change it to the interface id of your own). </w:t>
      </w:r>
    </w:p>
    <w:p w14:paraId="17185869" w14:textId="77777777" w:rsidR="00DF1FA9" w:rsidRPr="00DF1FA9" w:rsidRDefault="00DF1FA9" w:rsidP="00DF1FA9">
      <w:pPr>
        <w:spacing w:before="0"/>
        <w:rPr>
          <w:rFonts w:ascii="Courier New" w:eastAsia="Courier New" w:hAnsi="Courier New" w:cs="Courier New"/>
          <w:color w:val="000000"/>
          <w:sz w:val="24"/>
          <w:szCs w:val="24"/>
        </w:rPr>
      </w:pPr>
      <w:r w:rsidRPr="00DF1FA9">
        <w:rPr>
          <w:rFonts w:ascii="Courier New" w:hAnsi="Courier New" w:cs="Courier New"/>
          <w:sz w:val="24"/>
          <w:szCs w:val="24"/>
        </w:rPr>
        <w:t>“</w:t>
      </w:r>
      <w:proofErr w:type="spellStart"/>
      <w:r w:rsidRPr="00DF1FA9">
        <w:rPr>
          <w:rFonts w:ascii="Courier New" w:eastAsia="Courier New" w:hAnsi="Courier New" w:cs="Courier New"/>
          <w:color w:val="000000"/>
          <w:sz w:val="24"/>
          <w:szCs w:val="24"/>
        </w:rPr>
        <w:t>dhclient</w:t>
      </w:r>
      <w:proofErr w:type="spellEnd"/>
      <w:r w:rsidRPr="00DF1FA9">
        <w:rPr>
          <w:rFonts w:ascii="Courier New" w:eastAsia="Courier New" w:hAnsi="Courier New" w:cs="Courier New"/>
          <w:color w:val="000000"/>
          <w:sz w:val="24"/>
          <w:szCs w:val="24"/>
        </w:rPr>
        <w:t xml:space="preserve"> ens33 -v</w:t>
      </w:r>
    </w:p>
    <w:p w14:paraId="1C047B8E" w14:textId="77777777" w:rsidR="007C6937" w:rsidRPr="00DF1FA9" w:rsidRDefault="00DF1FA9" w:rsidP="00DF1FA9">
      <w:pPr>
        <w:spacing w:before="0"/>
        <w:rPr>
          <w:rFonts w:ascii="Courier New" w:eastAsia="Courier New" w:hAnsi="Courier New" w:cs="Courier New"/>
          <w:color w:val="000000"/>
          <w:sz w:val="24"/>
          <w:szCs w:val="24"/>
        </w:rPr>
      </w:pPr>
      <w:r w:rsidRPr="00DF1FA9">
        <w:rPr>
          <w:rFonts w:ascii="Courier New" w:eastAsia="Courier New" w:hAnsi="Courier New" w:cs="Courier New"/>
          <w:color w:val="000000"/>
          <w:sz w:val="24"/>
          <w:szCs w:val="24"/>
        </w:rPr>
        <w:t xml:space="preserve">route add default </w:t>
      </w:r>
      <w:proofErr w:type="spellStart"/>
      <w:r w:rsidRPr="00DF1FA9">
        <w:rPr>
          <w:rFonts w:ascii="Courier New" w:eastAsia="Courier New" w:hAnsi="Courier New" w:cs="Courier New"/>
          <w:color w:val="000000"/>
          <w:sz w:val="24"/>
          <w:szCs w:val="24"/>
        </w:rPr>
        <w:t>gw</w:t>
      </w:r>
      <w:proofErr w:type="spellEnd"/>
      <w:r w:rsidRPr="00DF1FA9">
        <w:rPr>
          <w:rFonts w:ascii="Courier New" w:eastAsia="Courier New" w:hAnsi="Courier New" w:cs="Courier New"/>
          <w:color w:val="000000"/>
          <w:sz w:val="24"/>
          <w:szCs w:val="24"/>
        </w:rPr>
        <w:t xml:space="preserve"> 192.168.10.1 ens33”</w:t>
      </w:r>
    </w:p>
    <w:p w14:paraId="7304AE08" w14:textId="77777777" w:rsidR="00DF1FA9" w:rsidRDefault="000B5B02" w:rsidP="000B5B02">
      <w:pPr>
        <w:ind w:left="0"/>
      </w:pPr>
      <w:r>
        <w:rPr>
          <w:noProof/>
        </w:rPr>
        <w:drawing>
          <wp:inline distT="0" distB="0" distL="0" distR="0" wp14:anchorId="4823B0C1" wp14:editId="1C40B235">
            <wp:extent cx="3724275" cy="2790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275" cy="2790825"/>
                    </a:xfrm>
                    <a:prstGeom prst="rect">
                      <a:avLst/>
                    </a:prstGeom>
                  </pic:spPr>
                </pic:pic>
              </a:graphicData>
            </a:graphic>
          </wp:inline>
        </w:drawing>
      </w:r>
    </w:p>
    <w:p w14:paraId="159552A2" w14:textId="77777777" w:rsidR="00DF1FA9" w:rsidRDefault="00DF1FA9" w:rsidP="000B5B02">
      <w:pPr>
        <w:ind w:left="0"/>
      </w:pPr>
      <w:r>
        <w:lastRenderedPageBreak/>
        <w:tab/>
      </w:r>
      <w:r w:rsidRPr="00DF1FA9">
        <w:rPr>
          <w:sz w:val="24"/>
        </w:rPr>
        <w:t>Double check that you have an address and server is connected through NAT.</w:t>
      </w:r>
      <w:r>
        <w:rPr>
          <w:sz w:val="24"/>
        </w:rPr>
        <w:t xml:space="preserve"> Go to a web browser </w:t>
      </w:r>
      <w:r w:rsidR="00012394">
        <w:rPr>
          <w:sz w:val="24"/>
        </w:rPr>
        <w:t xml:space="preserve">on the physical PC that is running the </w:t>
      </w:r>
      <w:proofErr w:type="spellStart"/>
      <w:r w:rsidR="00012394">
        <w:rPr>
          <w:sz w:val="24"/>
        </w:rPr>
        <w:t>vmware</w:t>
      </w:r>
      <w:proofErr w:type="spellEnd"/>
      <w:r w:rsidR="00012394">
        <w:rPr>
          <w:sz w:val="24"/>
        </w:rPr>
        <w:t xml:space="preserve"> </w:t>
      </w:r>
      <w:r>
        <w:rPr>
          <w:sz w:val="24"/>
        </w:rPr>
        <w:t>(Microsoft Edge won’t work)</w:t>
      </w:r>
      <w:r w:rsidR="00012394">
        <w:rPr>
          <w:sz w:val="24"/>
        </w:rPr>
        <w:t>. T</w:t>
      </w:r>
      <w:r>
        <w:rPr>
          <w:sz w:val="24"/>
        </w:rPr>
        <w:t xml:space="preserve">ype in server IP address. You can customize this page, but I’m not doing it in this lab. </w:t>
      </w:r>
    </w:p>
    <w:p w14:paraId="1C8FCFB8" w14:textId="77777777" w:rsidR="000B5B02" w:rsidRDefault="000B5B02" w:rsidP="000B5B02">
      <w:pPr>
        <w:ind w:left="0"/>
      </w:pPr>
      <w:r>
        <w:rPr>
          <w:noProof/>
        </w:rPr>
        <w:drawing>
          <wp:inline distT="0" distB="0" distL="0" distR="0" wp14:anchorId="790169C7" wp14:editId="4643DEEB">
            <wp:extent cx="5899868" cy="3559569"/>
            <wp:effectExtent l="0" t="0" r="571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6689"/>
                    <a:stretch/>
                  </pic:blipFill>
                  <pic:spPr bwMode="auto">
                    <a:xfrm>
                      <a:off x="0" y="0"/>
                      <a:ext cx="5911230" cy="3566424"/>
                    </a:xfrm>
                    <a:prstGeom prst="rect">
                      <a:avLst/>
                    </a:prstGeom>
                    <a:ln>
                      <a:noFill/>
                    </a:ln>
                    <a:extLst>
                      <a:ext uri="{53640926-AAD7-44D8-BBD7-CCE9431645EC}">
                        <a14:shadowObscured xmlns:a14="http://schemas.microsoft.com/office/drawing/2010/main"/>
                      </a:ext>
                    </a:extLst>
                  </pic:spPr>
                </pic:pic>
              </a:graphicData>
            </a:graphic>
          </wp:inline>
        </w:drawing>
      </w:r>
    </w:p>
    <w:p w14:paraId="54208887" w14:textId="77777777" w:rsidR="00E65501" w:rsidRDefault="00E65501" w:rsidP="000B5B02">
      <w:pPr>
        <w:ind w:left="0"/>
      </w:pPr>
    </w:p>
    <w:p w14:paraId="7F229634" w14:textId="77777777" w:rsidR="00E65501" w:rsidRDefault="00E65501" w:rsidP="00E65501">
      <w:pPr>
        <w:pStyle w:val="Heading3"/>
      </w:pPr>
      <w:r>
        <w:t>HTTPS SSL Setting:</w:t>
      </w:r>
    </w:p>
    <w:p w14:paraId="6CE9500F" w14:textId="77777777" w:rsidR="00E65501" w:rsidRPr="00E65501" w:rsidRDefault="00E65501" w:rsidP="00E65501">
      <w:pPr>
        <w:rPr>
          <w:sz w:val="24"/>
        </w:rPr>
      </w:pPr>
      <w:r w:rsidRPr="00E65501">
        <w:rPr>
          <w:sz w:val="24"/>
        </w:rPr>
        <w:t xml:space="preserve">Type in </w:t>
      </w:r>
      <w:r w:rsidRPr="00E65501">
        <w:rPr>
          <w:b/>
          <w:sz w:val="24"/>
        </w:rPr>
        <w:t xml:space="preserve">a2enmond </w:t>
      </w:r>
      <w:proofErr w:type="spellStart"/>
      <w:r w:rsidRPr="00E65501">
        <w:rPr>
          <w:b/>
          <w:sz w:val="24"/>
        </w:rPr>
        <w:t>ssl</w:t>
      </w:r>
      <w:proofErr w:type="spellEnd"/>
      <w:r w:rsidRPr="00E65501">
        <w:rPr>
          <w:b/>
          <w:sz w:val="24"/>
        </w:rPr>
        <w:t xml:space="preserve"> </w:t>
      </w:r>
      <w:r w:rsidRPr="00E65501">
        <w:rPr>
          <w:sz w:val="24"/>
        </w:rPr>
        <w:t xml:space="preserve">to enable Secure Socket Layer. And restart Apache. </w:t>
      </w:r>
    </w:p>
    <w:p w14:paraId="4DB1435D" w14:textId="77777777" w:rsidR="000B5B02" w:rsidRDefault="00E65501" w:rsidP="000B5B02">
      <w:pPr>
        <w:ind w:left="0"/>
      </w:pPr>
      <w:r>
        <w:rPr>
          <w:noProof/>
        </w:rPr>
        <mc:AlternateContent>
          <mc:Choice Requires="wps">
            <w:drawing>
              <wp:anchor distT="0" distB="0" distL="114300" distR="114300" simplePos="0" relativeHeight="251701248" behindDoc="0" locked="0" layoutInCell="1" allowOverlap="1" wp14:anchorId="34CBBF4E" wp14:editId="0776D653">
                <wp:simplePos x="0" y="0"/>
                <wp:positionH relativeFrom="column">
                  <wp:posOffset>-95416</wp:posOffset>
                </wp:positionH>
                <wp:positionV relativeFrom="paragraph">
                  <wp:posOffset>1436508</wp:posOffset>
                </wp:positionV>
                <wp:extent cx="3586039" cy="174929"/>
                <wp:effectExtent l="19050" t="19050" r="14605" b="15875"/>
                <wp:wrapNone/>
                <wp:docPr id="202" name="Rectangle 202"/>
                <wp:cNvGraphicFramePr/>
                <a:graphic xmlns:a="http://schemas.openxmlformats.org/drawingml/2006/main">
                  <a:graphicData uri="http://schemas.microsoft.com/office/word/2010/wordprocessingShape">
                    <wps:wsp>
                      <wps:cNvSpPr/>
                      <wps:spPr>
                        <a:xfrm>
                          <a:off x="0" y="0"/>
                          <a:ext cx="3586039" cy="17492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1B396" id="Rectangle 202" o:spid="_x0000_s1026" style="position:absolute;margin-left:-7.5pt;margin-top:113.1pt;width:282.35pt;height:13.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" filled="f" strokecolor="red" strokeweight="3pt"/>
            </w:pict>
          </mc:Fallback>
        </mc:AlternateContent>
      </w:r>
      <w:r>
        <w:rPr>
          <w:noProof/>
        </w:rPr>
        <mc:AlternateContent>
          <mc:Choice Requires="wps">
            <w:drawing>
              <wp:anchor distT="0" distB="0" distL="114300" distR="114300" simplePos="0" relativeHeight="251699200" behindDoc="0" locked="0" layoutInCell="1" allowOverlap="1" wp14:anchorId="7508F076" wp14:editId="72FDD58D">
                <wp:simplePos x="0" y="0"/>
                <wp:positionH relativeFrom="column">
                  <wp:posOffset>-71920</wp:posOffset>
                </wp:positionH>
                <wp:positionV relativeFrom="paragraph">
                  <wp:posOffset>84759</wp:posOffset>
                </wp:positionV>
                <wp:extent cx="2401294" cy="182880"/>
                <wp:effectExtent l="19050" t="19050" r="18415" b="26670"/>
                <wp:wrapNone/>
                <wp:docPr id="201" name="Rectangle 201"/>
                <wp:cNvGraphicFramePr/>
                <a:graphic xmlns:a="http://schemas.openxmlformats.org/drawingml/2006/main">
                  <a:graphicData uri="http://schemas.microsoft.com/office/word/2010/wordprocessingShape">
                    <wps:wsp>
                      <wps:cNvSpPr/>
                      <wps:spPr>
                        <a:xfrm>
                          <a:off x="0" y="0"/>
                          <a:ext cx="2401294" cy="182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35189A" id="Rectangle 201" o:spid="_x0000_s1026" style="position:absolute;margin-left:-5.65pt;margin-top:6.65pt;width:189.1pt;height:14.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" filled="f" strokecolor="red" strokeweight="3pt"/>
            </w:pict>
          </mc:Fallback>
        </mc:AlternateContent>
      </w:r>
      <w:r w:rsidR="000B5B02">
        <w:rPr>
          <w:noProof/>
        </w:rPr>
        <w:drawing>
          <wp:inline distT="0" distB="0" distL="0" distR="0" wp14:anchorId="0EF677A3" wp14:editId="205873F8">
            <wp:extent cx="5943600" cy="17945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94510"/>
                    </a:xfrm>
                    <a:prstGeom prst="rect">
                      <a:avLst/>
                    </a:prstGeom>
                  </pic:spPr>
                </pic:pic>
              </a:graphicData>
            </a:graphic>
          </wp:inline>
        </w:drawing>
      </w:r>
    </w:p>
    <w:p w14:paraId="247220A0" w14:textId="77777777" w:rsidR="00E65501" w:rsidRDefault="00E65501" w:rsidP="000B5B02">
      <w:pPr>
        <w:ind w:left="0"/>
      </w:pPr>
    </w:p>
    <w:p w14:paraId="495A6BCC" w14:textId="77777777" w:rsidR="005D6688" w:rsidRPr="005D6688" w:rsidRDefault="00E65501" w:rsidP="000B5B02">
      <w:pPr>
        <w:ind w:left="0"/>
        <w:rPr>
          <w:sz w:val="24"/>
        </w:rPr>
      </w:pPr>
      <w:r w:rsidRPr="005D6688">
        <w:rPr>
          <w:sz w:val="24"/>
        </w:rPr>
        <w:t xml:space="preserve">Then, we need to make a directory to store our self-assigned certificate. </w:t>
      </w:r>
      <w:r w:rsidR="005D6688">
        <w:rPr>
          <w:sz w:val="24"/>
        </w:rPr>
        <w:t>Type in</w:t>
      </w:r>
      <w:r w:rsidRPr="005D6688">
        <w:rPr>
          <w:sz w:val="24"/>
        </w:rPr>
        <w:t xml:space="preserve"> </w:t>
      </w:r>
      <w:proofErr w:type="spellStart"/>
      <w:r w:rsidRPr="005D6688">
        <w:rPr>
          <w:b/>
          <w:sz w:val="24"/>
        </w:rPr>
        <w:t>mkdir</w:t>
      </w:r>
      <w:proofErr w:type="spellEnd"/>
      <w:r w:rsidRPr="005D6688">
        <w:rPr>
          <w:b/>
          <w:sz w:val="24"/>
        </w:rPr>
        <w:t xml:space="preserve"> /</w:t>
      </w:r>
      <w:proofErr w:type="spellStart"/>
      <w:r w:rsidRPr="005D6688">
        <w:rPr>
          <w:b/>
          <w:sz w:val="24"/>
        </w:rPr>
        <w:t>etc</w:t>
      </w:r>
      <w:proofErr w:type="spellEnd"/>
      <w:r w:rsidRPr="005D6688">
        <w:rPr>
          <w:b/>
          <w:sz w:val="24"/>
        </w:rPr>
        <w:t>/apache2/</w:t>
      </w:r>
      <w:proofErr w:type="spellStart"/>
      <w:r w:rsidRPr="005D6688">
        <w:rPr>
          <w:b/>
          <w:sz w:val="24"/>
        </w:rPr>
        <w:t>ssl</w:t>
      </w:r>
      <w:proofErr w:type="spellEnd"/>
      <w:r w:rsidRPr="005D6688">
        <w:rPr>
          <w:b/>
          <w:sz w:val="24"/>
        </w:rPr>
        <w:t xml:space="preserve"> </w:t>
      </w:r>
      <w:r w:rsidRPr="005D6688">
        <w:rPr>
          <w:sz w:val="24"/>
        </w:rPr>
        <w:t xml:space="preserve">to make a directory in Apache2 folder. </w:t>
      </w:r>
    </w:p>
    <w:p w14:paraId="2CE64A80" w14:textId="77777777" w:rsidR="005D6688" w:rsidRPr="005D6688" w:rsidRDefault="00E65501" w:rsidP="000B5B02">
      <w:pPr>
        <w:ind w:left="0"/>
        <w:rPr>
          <w:sz w:val="24"/>
        </w:rPr>
      </w:pPr>
      <w:r w:rsidRPr="005D6688">
        <w:rPr>
          <w:sz w:val="24"/>
        </w:rPr>
        <w:lastRenderedPageBreak/>
        <w:t>Then,</w:t>
      </w:r>
      <w:r w:rsidR="005D6688" w:rsidRPr="005D6688">
        <w:rPr>
          <w:sz w:val="24"/>
        </w:rPr>
        <w:t xml:space="preserve"> issue </w:t>
      </w:r>
      <w:proofErr w:type="spellStart"/>
      <w:r w:rsidR="005D6688" w:rsidRPr="005D6688">
        <w:rPr>
          <w:b/>
          <w:sz w:val="24"/>
        </w:rPr>
        <w:t>Openssl</w:t>
      </w:r>
      <w:proofErr w:type="spellEnd"/>
      <w:r w:rsidR="005D6688" w:rsidRPr="005D6688">
        <w:rPr>
          <w:b/>
          <w:sz w:val="24"/>
        </w:rPr>
        <w:t xml:space="preserve"> req-x509 -nodes -days 365 -</w:t>
      </w:r>
      <w:proofErr w:type="spellStart"/>
      <w:r w:rsidR="005D6688" w:rsidRPr="005D6688">
        <w:rPr>
          <w:b/>
          <w:sz w:val="24"/>
        </w:rPr>
        <w:t>newkey</w:t>
      </w:r>
      <w:proofErr w:type="spellEnd"/>
      <w:r w:rsidR="005D6688" w:rsidRPr="005D6688">
        <w:rPr>
          <w:b/>
          <w:sz w:val="24"/>
        </w:rPr>
        <w:t xml:space="preserve"> rsa:2048 -</w:t>
      </w:r>
      <w:proofErr w:type="spellStart"/>
      <w:r w:rsidR="005D6688" w:rsidRPr="005D6688">
        <w:rPr>
          <w:b/>
          <w:sz w:val="24"/>
        </w:rPr>
        <w:t>keyout</w:t>
      </w:r>
      <w:proofErr w:type="spellEnd"/>
      <w:r w:rsidR="005D6688" w:rsidRPr="005D6688">
        <w:rPr>
          <w:b/>
          <w:sz w:val="24"/>
        </w:rPr>
        <w:t xml:space="preserve"> /</w:t>
      </w:r>
      <w:proofErr w:type="spellStart"/>
      <w:r w:rsidR="005D6688" w:rsidRPr="005D6688">
        <w:rPr>
          <w:b/>
          <w:sz w:val="24"/>
        </w:rPr>
        <w:t>etc</w:t>
      </w:r>
      <w:proofErr w:type="spellEnd"/>
      <w:r w:rsidR="005D6688" w:rsidRPr="005D6688">
        <w:rPr>
          <w:b/>
          <w:sz w:val="24"/>
        </w:rPr>
        <w:t>/apache2/</w:t>
      </w:r>
      <w:proofErr w:type="spellStart"/>
      <w:r w:rsidR="005D6688" w:rsidRPr="005D6688">
        <w:rPr>
          <w:b/>
          <w:sz w:val="24"/>
        </w:rPr>
        <w:t>ssl</w:t>
      </w:r>
      <w:proofErr w:type="spellEnd"/>
      <w:r w:rsidR="005D6688" w:rsidRPr="005D6688">
        <w:rPr>
          <w:b/>
          <w:sz w:val="24"/>
        </w:rPr>
        <w:t>/</w:t>
      </w:r>
      <w:proofErr w:type="spellStart"/>
      <w:r w:rsidR="005D6688" w:rsidRPr="005D6688">
        <w:rPr>
          <w:b/>
          <w:sz w:val="24"/>
        </w:rPr>
        <w:t>apache.key</w:t>
      </w:r>
      <w:proofErr w:type="spellEnd"/>
      <w:r w:rsidR="005D6688" w:rsidRPr="005D6688">
        <w:rPr>
          <w:b/>
          <w:sz w:val="24"/>
        </w:rPr>
        <w:t xml:space="preserve"> -out/</w:t>
      </w:r>
      <w:proofErr w:type="spellStart"/>
      <w:r w:rsidR="005D6688" w:rsidRPr="005D6688">
        <w:rPr>
          <w:b/>
          <w:sz w:val="24"/>
        </w:rPr>
        <w:t>etc</w:t>
      </w:r>
      <w:proofErr w:type="spellEnd"/>
      <w:r w:rsidR="005D6688" w:rsidRPr="005D6688">
        <w:rPr>
          <w:b/>
          <w:sz w:val="24"/>
        </w:rPr>
        <w:t>/apache2/</w:t>
      </w:r>
      <w:proofErr w:type="spellStart"/>
      <w:r w:rsidR="005D6688" w:rsidRPr="005D6688">
        <w:rPr>
          <w:b/>
          <w:sz w:val="24"/>
        </w:rPr>
        <w:t>ssl</w:t>
      </w:r>
      <w:proofErr w:type="spellEnd"/>
      <w:r w:rsidR="005D6688" w:rsidRPr="005D6688">
        <w:rPr>
          <w:b/>
          <w:sz w:val="24"/>
        </w:rPr>
        <w:t>/apache.crt.</w:t>
      </w:r>
      <w:r w:rsidRPr="005D6688">
        <w:rPr>
          <w:sz w:val="24"/>
        </w:rPr>
        <w:t xml:space="preserve"> </w:t>
      </w:r>
      <w:r w:rsidR="005D6688" w:rsidRPr="005D6688">
        <w:rPr>
          <w:sz w:val="24"/>
        </w:rPr>
        <w:t>Private key for un-decryption is e</w:t>
      </w:r>
      <w:r w:rsidRPr="005D6688">
        <w:rPr>
          <w:sz w:val="24"/>
        </w:rPr>
        <w:t xml:space="preserve">xport </w:t>
      </w:r>
      <w:r w:rsidR="005D6688" w:rsidRPr="005D6688">
        <w:rPr>
          <w:sz w:val="24"/>
        </w:rPr>
        <w:t>to “</w:t>
      </w:r>
      <w:proofErr w:type="spellStart"/>
      <w:r w:rsidR="005D6688" w:rsidRPr="005D6688">
        <w:rPr>
          <w:sz w:val="24"/>
        </w:rPr>
        <w:t>apache.key</w:t>
      </w:r>
      <w:proofErr w:type="spellEnd"/>
      <w:r w:rsidR="005D6688" w:rsidRPr="005D6688">
        <w:rPr>
          <w:sz w:val="24"/>
        </w:rPr>
        <w:t xml:space="preserve">”, and the certification for public key is apache.crt. </w:t>
      </w:r>
    </w:p>
    <w:p w14:paraId="19C4DEBA" w14:textId="77777777" w:rsidR="00E65501" w:rsidRPr="005D6688" w:rsidRDefault="005D6688" w:rsidP="000B5B02">
      <w:pPr>
        <w:ind w:left="0"/>
        <w:rPr>
          <w:sz w:val="24"/>
        </w:rPr>
      </w:pPr>
      <w:r w:rsidRPr="005D6688">
        <w:rPr>
          <w:sz w:val="24"/>
        </w:rPr>
        <w:t xml:space="preserve">RSA 2048 defines the encryption algorithm to use. They will ask you several other personal questions for the certificate, the answer doesn’t really matter. </w:t>
      </w:r>
    </w:p>
    <w:p w14:paraId="30A15153" w14:textId="77777777" w:rsidR="000B5B02" w:rsidRDefault="005D6688" w:rsidP="000B5B02">
      <w:pPr>
        <w:ind w:left="0"/>
      </w:pPr>
      <w:r>
        <w:rPr>
          <w:noProof/>
        </w:rPr>
        <mc:AlternateContent>
          <mc:Choice Requires="wps">
            <w:drawing>
              <wp:anchor distT="0" distB="0" distL="114300" distR="114300" simplePos="0" relativeHeight="251703296" behindDoc="0" locked="0" layoutInCell="1" allowOverlap="1" wp14:anchorId="7C65BD11" wp14:editId="66133C6B">
                <wp:simplePos x="0" y="0"/>
                <wp:positionH relativeFrom="column">
                  <wp:posOffset>0</wp:posOffset>
                </wp:positionH>
                <wp:positionV relativeFrom="paragraph">
                  <wp:posOffset>74902</wp:posOffset>
                </wp:positionV>
                <wp:extent cx="5860111" cy="453225"/>
                <wp:effectExtent l="19050" t="19050" r="26670" b="23495"/>
                <wp:wrapNone/>
                <wp:docPr id="203" name="Rectangle 203"/>
                <wp:cNvGraphicFramePr/>
                <a:graphic xmlns:a="http://schemas.openxmlformats.org/drawingml/2006/main">
                  <a:graphicData uri="http://schemas.microsoft.com/office/word/2010/wordprocessingShape">
                    <wps:wsp>
                      <wps:cNvSpPr/>
                      <wps:spPr>
                        <a:xfrm>
                          <a:off x="0" y="0"/>
                          <a:ext cx="5860111" cy="4532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6AFAE" id="Rectangle 203" o:spid="_x0000_s1026" style="position:absolute;margin-left:0;margin-top:5.9pt;width:461.45pt;height:35.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" filled="f" strokecolor="red" strokeweight="3pt"/>
            </w:pict>
          </mc:Fallback>
        </mc:AlternateContent>
      </w:r>
      <w:r w:rsidR="000B5B02">
        <w:rPr>
          <w:noProof/>
        </w:rPr>
        <w:drawing>
          <wp:inline distT="0" distB="0" distL="0" distR="0" wp14:anchorId="0B01CFD5" wp14:editId="5F8ED4A0">
            <wp:extent cx="5943600" cy="344940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442"/>
                    <a:stretch/>
                  </pic:blipFill>
                  <pic:spPr bwMode="auto">
                    <a:xfrm>
                      <a:off x="0" y="0"/>
                      <a:ext cx="5943600" cy="3449403"/>
                    </a:xfrm>
                    <a:prstGeom prst="rect">
                      <a:avLst/>
                    </a:prstGeom>
                    <a:ln>
                      <a:noFill/>
                    </a:ln>
                    <a:extLst>
                      <a:ext uri="{53640926-AAD7-44D8-BBD7-CCE9431645EC}">
                        <a14:shadowObscured xmlns:a14="http://schemas.microsoft.com/office/drawing/2010/main"/>
                      </a:ext>
                    </a:extLst>
                  </pic:spPr>
                </pic:pic>
              </a:graphicData>
            </a:graphic>
          </wp:inline>
        </w:drawing>
      </w:r>
    </w:p>
    <w:p w14:paraId="37B9A921" w14:textId="77777777" w:rsidR="005D6688" w:rsidRDefault="005D6688" w:rsidP="000B5B02">
      <w:pPr>
        <w:ind w:left="0"/>
      </w:pPr>
    </w:p>
    <w:p w14:paraId="689A37DE" w14:textId="77777777" w:rsidR="005D6688" w:rsidRPr="005D6688" w:rsidRDefault="005D6688" w:rsidP="000B5B02">
      <w:pPr>
        <w:ind w:left="0"/>
        <w:rPr>
          <w:sz w:val="24"/>
        </w:rPr>
      </w:pPr>
      <w:r w:rsidRPr="005D6688">
        <w:rPr>
          <w:sz w:val="24"/>
        </w:rPr>
        <w:t xml:space="preserve">Then, enter </w:t>
      </w:r>
      <w:r w:rsidRPr="005D6688">
        <w:rPr>
          <w:b/>
          <w:sz w:val="24"/>
        </w:rPr>
        <w:t>nano /</w:t>
      </w:r>
      <w:proofErr w:type="spellStart"/>
      <w:r w:rsidRPr="005D6688">
        <w:rPr>
          <w:b/>
          <w:sz w:val="24"/>
        </w:rPr>
        <w:t>etc</w:t>
      </w:r>
      <w:proofErr w:type="spellEnd"/>
      <w:r w:rsidRPr="005D6688">
        <w:rPr>
          <w:b/>
          <w:sz w:val="24"/>
        </w:rPr>
        <w:t>/apache2/sites-available/default-</w:t>
      </w:r>
      <w:proofErr w:type="spellStart"/>
      <w:r w:rsidRPr="005D6688">
        <w:rPr>
          <w:b/>
          <w:sz w:val="24"/>
        </w:rPr>
        <w:t>ssl.conf</w:t>
      </w:r>
      <w:proofErr w:type="spellEnd"/>
      <w:r>
        <w:rPr>
          <w:b/>
          <w:sz w:val="24"/>
        </w:rPr>
        <w:t>.</w:t>
      </w:r>
    </w:p>
    <w:p w14:paraId="7F5E3A87" w14:textId="77777777" w:rsidR="000B5B02" w:rsidRDefault="000B5B02" w:rsidP="000B5B02">
      <w:pPr>
        <w:ind w:left="0"/>
      </w:pPr>
      <w:r>
        <w:rPr>
          <w:noProof/>
        </w:rPr>
        <w:drawing>
          <wp:inline distT="0" distB="0" distL="0" distR="0" wp14:anchorId="057FEB73" wp14:editId="17784EC8">
            <wp:extent cx="5943600" cy="30135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4361"/>
                    <a:stretch/>
                  </pic:blipFill>
                  <pic:spPr bwMode="auto">
                    <a:xfrm>
                      <a:off x="0" y="0"/>
                      <a:ext cx="5943600" cy="3013544"/>
                    </a:xfrm>
                    <a:prstGeom prst="rect">
                      <a:avLst/>
                    </a:prstGeom>
                    <a:ln>
                      <a:noFill/>
                    </a:ln>
                    <a:extLst>
                      <a:ext uri="{53640926-AAD7-44D8-BBD7-CCE9431645EC}">
                        <a14:shadowObscured xmlns:a14="http://schemas.microsoft.com/office/drawing/2010/main"/>
                      </a:ext>
                    </a:extLst>
                  </pic:spPr>
                </pic:pic>
              </a:graphicData>
            </a:graphic>
          </wp:inline>
        </w:drawing>
      </w:r>
    </w:p>
    <w:p w14:paraId="5CF8490C" w14:textId="77777777" w:rsidR="005D6688" w:rsidRPr="005D6688" w:rsidRDefault="005D6688" w:rsidP="005D6688">
      <w:pPr>
        <w:ind w:left="0" w:firstLine="720"/>
        <w:rPr>
          <w:sz w:val="24"/>
        </w:rPr>
      </w:pPr>
      <w:r>
        <w:rPr>
          <w:sz w:val="24"/>
        </w:rPr>
        <w:lastRenderedPageBreak/>
        <w:t xml:space="preserve">As you scroll down, you will find the code that directs to private key and </w:t>
      </w:r>
      <w:proofErr w:type="spellStart"/>
      <w:r>
        <w:rPr>
          <w:sz w:val="24"/>
        </w:rPr>
        <w:t>ssl</w:t>
      </w:r>
      <w:proofErr w:type="spellEnd"/>
      <w:r>
        <w:rPr>
          <w:sz w:val="24"/>
        </w:rPr>
        <w:t xml:space="preserve"> certification. You will need to change it to two files that we made just now. </w:t>
      </w:r>
    </w:p>
    <w:p w14:paraId="3C1742E0" w14:textId="77777777" w:rsidR="005D6688" w:rsidRDefault="000B5B02" w:rsidP="000B5B02">
      <w:pPr>
        <w:ind w:left="0"/>
      </w:pPr>
      <w:r>
        <w:rPr>
          <w:noProof/>
        </w:rPr>
        <w:drawing>
          <wp:inline distT="0" distB="0" distL="0" distR="0" wp14:anchorId="7D730460" wp14:editId="407BE025">
            <wp:extent cx="5943600" cy="24479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47925"/>
                    </a:xfrm>
                    <a:prstGeom prst="rect">
                      <a:avLst/>
                    </a:prstGeom>
                  </pic:spPr>
                </pic:pic>
              </a:graphicData>
            </a:graphic>
          </wp:inline>
        </w:drawing>
      </w:r>
    </w:p>
    <w:p w14:paraId="636D6C55" w14:textId="77777777" w:rsidR="005D6688" w:rsidRPr="005D6688" w:rsidRDefault="005D6688" w:rsidP="000B5B02">
      <w:pPr>
        <w:ind w:left="0"/>
        <w:rPr>
          <w:sz w:val="24"/>
        </w:rPr>
      </w:pPr>
      <w:r w:rsidRPr="005D6688">
        <w:rPr>
          <w:sz w:val="24"/>
        </w:rPr>
        <w:t>Yes, it’s changed.</w:t>
      </w:r>
    </w:p>
    <w:p w14:paraId="77E1D45D" w14:textId="77777777" w:rsidR="000B5B02" w:rsidRDefault="005D6688" w:rsidP="000B5B02">
      <w:pPr>
        <w:ind w:left="0"/>
      </w:pPr>
      <w:r>
        <w:rPr>
          <w:noProof/>
        </w:rPr>
        <mc:AlternateContent>
          <mc:Choice Requires="wps">
            <w:drawing>
              <wp:anchor distT="0" distB="0" distL="114300" distR="114300" simplePos="0" relativeHeight="251705344" behindDoc="0" locked="0" layoutInCell="1" allowOverlap="1" wp14:anchorId="6B52BC49" wp14:editId="600E3C58">
                <wp:simplePos x="0" y="0"/>
                <wp:positionH relativeFrom="column">
                  <wp:posOffset>890546</wp:posOffset>
                </wp:positionH>
                <wp:positionV relativeFrom="paragraph">
                  <wp:posOffset>12369</wp:posOffset>
                </wp:positionV>
                <wp:extent cx="4039263" cy="516365"/>
                <wp:effectExtent l="19050" t="19050" r="18415" b="17145"/>
                <wp:wrapNone/>
                <wp:docPr id="204" name="Rectangle 204"/>
                <wp:cNvGraphicFramePr/>
                <a:graphic xmlns:a="http://schemas.openxmlformats.org/drawingml/2006/main">
                  <a:graphicData uri="http://schemas.microsoft.com/office/word/2010/wordprocessingShape">
                    <wps:wsp>
                      <wps:cNvSpPr/>
                      <wps:spPr>
                        <a:xfrm>
                          <a:off x="0" y="0"/>
                          <a:ext cx="4039263" cy="51636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02A47" id="Rectangle 204" o:spid="_x0000_s1026" style="position:absolute;margin-left:70.1pt;margin-top:.95pt;width:318.05pt;height:40.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" filled="f" strokecolor="red" strokeweight="3pt"/>
            </w:pict>
          </mc:Fallback>
        </mc:AlternateContent>
      </w:r>
      <w:r w:rsidR="000B5B02">
        <w:rPr>
          <w:noProof/>
        </w:rPr>
        <w:drawing>
          <wp:inline distT="0" distB="0" distL="0" distR="0" wp14:anchorId="1D2DF7AE" wp14:editId="07837D6B">
            <wp:extent cx="5940692" cy="365511"/>
            <wp:effectExtent l="0" t="0" r="317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397" b="55943"/>
                    <a:stretch/>
                  </pic:blipFill>
                  <pic:spPr bwMode="auto">
                    <a:xfrm>
                      <a:off x="0" y="0"/>
                      <a:ext cx="5943600" cy="365690"/>
                    </a:xfrm>
                    <a:prstGeom prst="rect">
                      <a:avLst/>
                    </a:prstGeom>
                    <a:ln>
                      <a:noFill/>
                    </a:ln>
                    <a:extLst>
                      <a:ext uri="{53640926-AAD7-44D8-BBD7-CCE9431645EC}">
                        <a14:shadowObscured xmlns:a14="http://schemas.microsoft.com/office/drawing/2010/main"/>
                      </a:ext>
                    </a:extLst>
                  </pic:spPr>
                </pic:pic>
              </a:graphicData>
            </a:graphic>
          </wp:inline>
        </w:drawing>
      </w:r>
    </w:p>
    <w:p w14:paraId="2D9CEBAC" w14:textId="77777777" w:rsidR="000B5B02" w:rsidRDefault="000B5B02" w:rsidP="000B5B02">
      <w:pPr>
        <w:ind w:left="0"/>
      </w:pPr>
    </w:p>
    <w:p w14:paraId="7809F0EF" w14:textId="77777777" w:rsidR="005D6688" w:rsidRPr="005D6688" w:rsidRDefault="005D6688" w:rsidP="000B5B02">
      <w:pPr>
        <w:ind w:left="0"/>
        <w:rPr>
          <w:sz w:val="24"/>
        </w:rPr>
      </w:pPr>
      <w:r w:rsidRPr="005D6688">
        <w:rPr>
          <w:sz w:val="24"/>
        </w:rPr>
        <w:t xml:space="preserve">At this point, the HTTPS is still not running. </w:t>
      </w:r>
      <w:r>
        <w:rPr>
          <w:sz w:val="24"/>
        </w:rPr>
        <w:t xml:space="preserve">You need to reload Apache for it to run. </w:t>
      </w:r>
    </w:p>
    <w:p w14:paraId="306CFDA8" w14:textId="77777777" w:rsidR="000B5B02" w:rsidRDefault="000B5B02" w:rsidP="000B5B02">
      <w:pPr>
        <w:ind w:left="0"/>
      </w:pPr>
      <w:r>
        <w:rPr>
          <w:noProof/>
        </w:rPr>
        <w:drawing>
          <wp:inline distT="0" distB="0" distL="0" distR="0" wp14:anchorId="5A6F35FB" wp14:editId="7776BC4A">
            <wp:extent cx="5943600" cy="3996690"/>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96690"/>
                    </a:xfrm>
                    <a:prstGeom prst="rect">
                      <a:avLst/>
                    </a:prstGeom>
                  </pic:spPr>
                </pic:pic>
              </a:graphicData>
            </a:graphic>
          </wp:inline>
        </w:drawing>
      </w:r>
    </w:p>
    <w:p w14:paraId="604BE12F" w14:textId="77777777" w:rsidR="000B5B02" w:rsidRDefault="000B5B02" w:rsidP="000B5B02">
      <w:pPr>
        <w:ind w:left="0"/>
      </w:pPr>
      <w:r>
        <w:rPr>
          <w:noProof/>
        </w:rPr>
        <w:lastRenderedPageBreak/>
        <w:drawing>
          <wp:inline distT="0" distB="0" distL="0" distR="0" wp14:anchorId="2122687B" wp14:editId="400F0B6E">
            <wp:extent cx="5943600" cy="135826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58265"/>
                    </a:xfrm>
                    <a:prstGeom prst="rect">
                      <a:avLst/>
                    </a:prstGeom>
                  </pic:spPr>
                </pic:pic>
              </a:graphicData>
            </a:graphic>
          </wp:inline>
        </w:drawing>
      </w:r>
    </w:p>
    <w:p w14:paraId="5A0AA908" w14:textId="77777777" w:rsidR="005D6688" w:rsidRDefault="005D6688" w:rsidP="000B5B02">
      <w:pPr>
        <w:ind w:left="0"/>
      </w:pPr>
    </w:p>
    <w:p w14:paraId="66037364" w14:textId="77777777" w:rsidR="005D6688" w:rsidRPr="00012394" w:rsidRDefault="005D6688" w:rsidP="000B5B02">
      <w:pPr>
        <w:ind w:left="0"/>
        <w:rPr>
          <w:sz w:val="24"/>
        </w:rPr>
      </w:pPr>
      <w:r w:rsidRPr="00012394">
        <w:rPr>
          <w:sz w:val="24"/>
        </w:rPr>
        <w:t xml:space="preserve">It’s running now! </w:t>
      </w:r>
      <w:r w:rsidR="00012394" w:rsidRPr="00012394">
        <w:rPr>
          <w:sz w:val="24"/>
        </w:rPr>
        <w:t xml:space="preserve">The lock symbol means HTTPS secure connection; however, this HTTPS use a self-assigned certificate, so it has a triangle next to it. </w:t>
      </w:r>
    </w:p>
    <w:p w14:paraId="2D6EBB37" w14:textId="77777777" w:rsidR="000B5B02" w:rsidRDefault="00012394" w:rsidP="000B5B02">
      <w:pPr>
        <w:ind w:left="0"/>
      </w:pPr>
      <w:r>
        <w:rPr>
          <w:noProof/>
        </w:rPr>
        <mc:AlternateContent>
          <mc:Choice Requires="wps">
            <w:drawing>
              <wp:anchor distT="0" distB="0" distL="114300" distR="114300" simplePos="0" relativeHeight="251707392" behindDoc="0" locked="0" layoutInCell="1" allowOverlap="1" wp14:anchorId="1C363F26" wp14:editId="68215384">
                <wp:simplePos x="0" y="0"/>
                <wp:positionH relativeFrom="column">
                  <wp:posOffset>1550504</wp:posOffset>
                </wp:positionH>
                <wp:positionV relativeFrom="paragraph">
                  <wp:posOffset>340388</wp:posOffset>
                </wp:positionV>
                <wp:extent cx="238484" cy="318052"/>
                <wp:effectExtent l="19050" t="19050" r="28575" b="25400"/>
                <wp:wrapNone/>
                <wp:docPr id="205" name="Rectangle 205"/>
                <wp:cNvGraphicFramePr/>
                <a:graphic xmlns:a="http://schemas.openxmlformats.org/drawingml/2006/main">
                  <a:graphicData uri="http://schemas.microsoft.com/office/word/2010/wordprocessingShape">
                    <wps:wsp>
                      <wps:cNvSpPr/>
                      <wps:spPr>
                        <a:xfrm>
                          <a:off x="0" y="0"/>
                          <a:ext cx="238484" cy="31805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B041F" id="Rectangle 205" o:spid="_x0000_s1026" style="position:absolute;margin-left:122.1pt;margin-top:26.8pt;width:18.8pt;height:25.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" filled="f" strokecolor="red" strokeweight="3pt"/>
            </w:pict>
          </mc:Fallback>
        </mc:AlternateContent>
      </w:r>
      <w:r w:rsidR="000B5B02">
        <w:rPr>
          <w:noProof/>
        </w:rPr>
        <w:drawing>
          <wp:inline distT="0" distB="0" distL="0" distR="0" wp14:anchorId="618DF06D" wp14:editId="1D4D8102">
            <wp:extent cx="5943600" cy="5178425"/>
            <wp:effectExtent l="0" t="0" r="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78425"/>
                    </a:xfrm>
                    <a:prstGeom prst="rect">
                      <a:avLst/>
                    </a:prstGeom>
                  </pic:spPr>
                </pic:pic>
              </a:graphicData>
            </a:graphic>
          </wp:inline>
        </w:drawing>
      </w:r>
    </w:p>
    <w:p w14:paraId="0C10F870" w14:textId="77777777" w:rsidR="00012394" w:rsidRDefault="00012394" w:rsidP="000B5B02">
      <w:pPr>
        <w:ind w:left="0"/>
      </w:pPr>
    </w:p>
    <w:p w14:paraId="021790CC" w14:textId="77777777" w:rsidR="00012394" w:rsidRDefault="00012394" w:rsidP="000B5B02">
      <w:pPr>
        <w:ind w:left="0"/>
      </w:pPr>
    </w:p>
    <w:p w14:paraId="5D1A86BF" w14:textId="77777777" w:rsidR="00012394" w:rsidRDefault="00012394" w:rsidP="00012394">
      <w:pPr>
        <w:pStyle w:val="Heading3"/>
      </w:pPr>
      <w:r>
        <w:lastRenderedPageBreak/>
        <w:t>Router configuration:</w:t>
      </w:r>
    </w:p>
    <w:p w14:paraId="5DB046C5" w14:textId="77777777" w:rsidR="00012394"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Router(config)# hostname Router</w:t>
      </w:r>
    </w:p>
    <w:p w14:paraId="4E97EE4C" w14:textId="77777777" w:rsidR="00012394" w:rsidRPr="00A45238" w:rsidRDefault="00012394" w:rsidP="00012394">
      <w:pPr>
        <w:spacing w:before="0"/>
        <w:rPr>
          <w:rFonts w:ascii="Courier New" w:eastAsia="Courier New" w:hAnsi="Courier New" w:cs="Courier New"/>
          <w:color w:val="000000"/>
          <w:sz w:val="20"/>
          <w:szCs w:val="20"/>
        </w:rPr>
      </w:pPr>
    </w:p>
    <w:p w14:paraId="359DC7AE" w14:textId="77777777" w:rsidR="00012394" w:rsidRPr="00A45238" w:rsidRDefault="00012394" w:rsidP="00012394">
      <w:pPr>
        <w:spacing w:before="0"/>
        <w:rPr>
          <w:rFonts w:ascii="Courier New" w:eastAsia="Courier New" w:hAnsi="Courier New" w:cs="Courier New"/>
          <w:color w:val="000000"/>
          <w:sz w:val="20"/>
          <w:szCs w:val="20"/>
        </w:rPr>
      </w:pPr>
      <w:proofErr w:type="spellStart"/>
      <w:r w:rsidRPr="00A45238">
        <w:rPr>
          <w:rFonts w:ascii="Courier New" w:eastAsia="Courier New" w:hAnsi="Courier New" w:cs="Courier New"/>
          <w:color w:val="000000"/>
          <w:sz w:val="20"/>
          <w:szCs w:val="20"/>
        </w:rPr>
        <w:t>ip</w:t>
      </w:r>
      <w:proofErr w:type="spellEnd"/>
      <w:r w:rsidRPr="00A45238">
        <w:rPr>
          <w:rFonts w:ascii="Courier New" w:eastAsia="Courier New" w:hAnsi="Courier New" w:cs="Courier New"/>
          <w:color w:val="000000"/>
          <w:sz w:val="20"/>
          <w:szCs w:val="20"/>
        </w:rPr>
        <w:t xml:space="preserve"> </w:t>
      </w:r>
      <w:proofErr w:type="spellStart"/>
      <w:r w:rsidRPr="00A45238">
        <w:rPr>
          <w:rFonts w:ascii="Courier New" w:eastAsia="Courier New" w:hAnsi="Courier New" w:cs="Courier New"/>
          <w:color w:val="000000"/>
          <w:sz w:val="20"/>
          <w:szCs w:val="20"/>
        </w:rPr>
        <w:t>dhcp</w:t>
      </w:r>
      <w:proofErr w:type="spellEnd"/>
      <w:r w:rsidRPr="00A45238">
        <w:rPr>
          <w:rFonts w:ascii="Courier New" w:eastAsia="Courier New" w:hAnsi="Courier New" w:cs="Courier New"/>
          <w:color w:val="000000"/>
          <w:sz w:val="20"/>
          <w:szCs w:val="20"/>
        </w:rPr>
        <w:t xml:space="preserve"> </w:t>
      </w:r>
      <w:proofErr w:type="gramStart"/>
      <w:r w:rsidRPr="00A45238">
        <w:rPr>
          <w:rFonts w:ascii="Courier New" w:eastAsia="Courier New" w:hAnsi="Courier New" w:cs="Courier New"/>
          <w:color w:val="000000"/>
          <w:sz w:val="20"/>
          <w:szCs w:val="20"/>
        </w:rPr>
        <w:t>excluded-address</w:t>
      </w:r>
      <w:proofErr w:type="gramEnd"/>
      <w:r w:rsidRPr="00A45238">
        <w:rPr>
          <w:rFonts w:ascii="Courier New" w:eastAsia="Courier New" w:hAnsi="Courier New" w:cs="Courier New"/>
          <w:color w:val="000000"/>
          <w:sz w:val="20"/>
          <w:szCs w:val="20"/>
        </w:rPr>
        <w:t xml:space="preserve"> 192.168.0.1 192.168.0.2</w:t>
      </w:r>
    </w:p>
    <w:p w14:paraId="01023189" w14:textId="77777777" w:rsidR="00012394" w:rsidRDefault="00012394" w:rsidP="00012394">
      <w:pPr>
        <w:spacing w:before="0"/>
        <w:rPr>
          <w:rFonts w:ascii="Courier New" w:eastAsia="Courier New" w:hAnsi="Courier New" w:cs="Courier New"/>
          <w:color w:val="000000"/>
          <w:sz w:val="20"/>
          <w:szCs w:val="20"/>
        </w:rPr>
      </w:pPr>
      <w:proofErr w:type="spellStart"/>
      <w:r w:rsidRPr="00A45238">
        <w:rPr>
          <w:rFonts w:ascii="Courier New" w:eastAsia="Courier New" w:hAnsi="Courier New" w:cs="Courier New"/>
          <w:color w:val="000000"/>
          <w:sz w:val="20"/>
          <w:szCs w:val="20"/>
        </w:rPr>
        <w:t>ip</w:t>
      </w:r>
      <w:proofErr w:type="spellEnd"/>
      <w:r w:rsidRPr="00A45238">
        <w:rPr>
          <w:rFonts w:ascii="Courier New" w:eastAsia="Courier New" w:hAnsi="Courier New" w:cs="Courier New"/>
          <w:color w:val="000000"/>
          <w:sz w:val="20"/>
          <w:szCs w:val="20"/>
        </w:rPr>
        <w:t xml:space="preserve"> </w:t>
      </w:r>
      <w:proofErr w:type="spellStart"/>
      <w:r w:rsidRPr="00A45238">
        <w:rPr>
          <w:rFonts w:ascii="Courier New" w:eastAsia="Courier New" w:hAnsi="Courier New" w:cs="Courier New"/>
          <w:color w:val="000000"/>
          <w:sz w:val="20"/>
          <w:szCs w:val="20"/>
        </w:rPr>
        <w:t>dhcp</w:t>
      </w:r>
      <w:proofErr w:type="spellEnd"/>
      <w:r w:rsidRPr="00A45238">
        <w:rPr>
          <w:rFonts w:ascii="Courier New" w:eastAsia="Courier New" w:hAnsi="Courier New" w:cs="Courier New"/>
          <w:color w:val="000000"/>
          <w:sz w:val="20"/>
          <w:szCs w:val="20"/>
        </w:rPr>
        <w:t xml:space="preserve"> </w:t>
      </w:r>
      <w:proofErr w:type="gramStart"/>
      <w:r w:rsidRPr="00A45238">
        <w:rPr>
          <w:rFonts w:ascii="Courier New" w:eastAsia="Courier New" w:hAnsi="Courier New" w:cs="Courier New"/>
          <w:color w:val="000000"/>
          <w:sz w:val="20"/>
          <w:szCs w:val="20"/>
        </w:rPr>
        <w:t>excluded-address</w:t>
      </w:r>
      <w:proofErr w:type="gramEnd"/>
      <w:r w:rsidRPr="00A45238">
        <w:rPr>
          <w:rFonts w:ascii="Courier New" w:eastAsia="Courier New" w:hAnsi="Courier New" w:cs="Courier New"/>
          <w:color w:val="000000"/>
          <w:sz w:val="20"/>
          <w:szCs w:val="20"/>
        </w:rPr>
        <w:t xml:space="preserve"> 192.168.10.0 192.168.10.11</w:t>
      </w:r>
    </w:p>
    <w:p w14:paraId="4C3307A5" w14:textId="77777777" w:rsidR="00012394" w:rsidRPr="00A45238" w:rsidRDefault="00012394" w:rsidP="00012394">
      <w:pPr>
        <w:spacing w:before="0"/>
        <w:rPr>
          <w:rFonts w:ascii="Courier New" w:eastAsia="Courier New" w:hAnsi="Courier New" w:cs="Courier New"/>
          <w:color w:val="000000"/>
          <w:sz w:val="20"/>
          <w:szCs w:val="20"/>
        </w:rPr>
      </w:pPr>
    </w:p>
    <w:p w14:paraId="5CB92B98" w14:textId="77777777" w:rsidR="00012394" w:rsidRPr="00A45238" w:rsidRDefault="00012394" w:rsidP="00012394">
      <w:pPr>
        <w:spacing w:before="0"/>
        <w:rPr>
          <w:rFonts w:ascii="Courier New" w:eastAsia="Courier New" w:hAnsi="Courier New" w:cs="Courier New"/>
          <w:color w:val="000000"/>
          <w:sz w:val="20"/>
          <w:szCs w:val="20"/>
        </w:rPr>
      </w:pPr>
      <w:proofErr w:type="spellStart"/>
      <w:r w:rsidRPr="00A45238">
        <w:rPr>
          <w:rFonts w:ascii="Courier New" w:eastAsia="Courier New" w:hAnsi="Courier New" w:cs="Courier New"/>
          <w:color w:val="000000"/>
          <w:sz w:val="20"/>
          <w:szCs w:val="20"/>
        </w:rPr>
        <w:t>ip</w:t>
      </w:r>
      <w:proofErr w:type="spellEnd"/>
      <w:r w:rsidRPr="00A45238">
        <w:rPr>
          <w:rFonts w:ascii="Courier New" w:eastAsia="Courier New" w:hAnsi="Courier New" w:cs="Courier New"/>
          <w:color w:val="000000"/>
          <w:sz w:val="20"/>
          <w:szCs w:val="20"/>
        </w:rPr>
        <w:t xml:space="preserve"> </w:t>
      </w:r>
      <w:proofErr w:type="spellStart"/>
      <w:r w:rsidRPr="00A45238">
        <w:rPr>
          <w:rFonts w:ascii="Courier New" w:eastAsia="Courier New" w:hAnsi="Courier New" w:cs="Courier New"/>
          <w:color w:val="000000"/>
          <w:sz w:val="20"/>
          <w:szCs w:val="20"/>
        </w:rPr>
        <w:t>dhcp</w:t>
      </w:r>
      <w:proofErr w:type="spellEnd"/>
      <w:r w:rsidRPr="00A45238">
        <w:rPr>
          <w:rFonts w:ascii="Courier New" w:eastAsia="Courier New" w:hAnsi="Courier New" w:cs="Courier New"/>
          <w:color w:val="000000"/>
          <w:sz w:val="20"/>
          <w:szCs w:val="20"/>
        </w:rPr>
        <w:t xml:space="preserve"> pool Users</w:t>
      </w:r>
    </w:p>
    <w:p w14:paraId="46CA45AD"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network 192.168.0.0 255.255.255.0</w:t>
      </w:r>
    </w:p>
    <w:p w14:paraId="58DFE76C" w14:textId="77777777" w:rsidR="00012394"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default-router 192.168.0.1</w:t>
      </w:r>
    </w:p>
    <w:p w14:paraId="20BDF174" w14:textId="77777777" w:rsidR="00012394" w:rsidRPr="00A45238" w:rsidRDefault="00012394" w:rsidP="00012394">
      <w:pPr>
        <w:spacing w:before="0"/>
        <w:rPr>
          <w:rFonts w:ascii="Courier New" w:eastAsia="Courier New" w:hAnsi="Courier New" w:cs="Courier New"/>
          <w:color w:val="000000"/>
          <w:sz w:val="20"/>
          <w:szCs w:val="20"/>
        </w:rPr>
      </w:pPr>
    </w:p>
    <w:p w14:paraId="31E4B31A" w14:textId="77777777" w:rsidR="00012394" w:rsidRPr="00A45238" w:rsidRDefault="00012394" w:rsidP="00012394">
      <w:pPr>
        <w:spacing w:before="0"/>
        <w:rPr>
          <w:rFonts w:ascii="Courier New" w:eastAsia="Courier New" w:hAnsi="Courier New" w:cs="Courier New"/>
          <w:color w:val="000000"/>
          <w:sz w:val="20"/>
          <w:szCs w:val="20"/>
        </w:rPr>
      </w:pPr>
      <w:proofErr w:type="spellStart"/>
      <w:r w:rsidRPr="00A45238">
        <w:rPr>
          <w:rFonts w:ascii="Courier New" w:eastAsia="Courier New" w:hAnsi="Courier New" w:cs="Courier New"/>
          <w:color w:val="000000"/>
          <w:sz w:val="20"/>
          <w:szCs w:val="20"/>
        </w:rPr>
        <w:t>ip</w:t>
      </w:r>
      <w:proofErr w:type="spellEnd"/>
      <w:r w:rsidRPr="00A45238">
        <w:rPr>
          <w:rFonts w:ascii="Courier New" w:eastAsia="Courier New" w:hAnsi="Courier New" w:cs="Courier New"/>
          <w:color w:val="000000"/>
          <w:sz w:val="20"/>
          <w:szCs w:val="20"/>
        </w:rPr>
        <w:t xml:space="preserve"> </w:t>
      </w:r>
      <w:proofErr w:type="spellStart"/>
      <w:r w:rsidRPr="00A45238">
        <w:rPr>
          <w:rFonts w:ascii="Courier New" w:eastAsia="Courier New" w:hAnsi="Courier New" w:cs="Courier New"/>
          <w:color w:val="000000"/>
          <w:sz w:val="20"/>
          <w:szCs w:val="20"/>
        </w:rPr>
        <w:t>dhcp</w:t>
      </w:r>
      <w:proofErr w:type="spellEnd"/>
      <w:r w:rsidRPr="00A45238">
        <w:rPr>
          <w:rFonts w:ascii="Courier New" w:eastAsia="Courier New" w:hAnsi="Courier New" w:cs="Courier New"/>
          <w:color w:val="000000"/>
          <w:sz w:val="20"/>
          <w:szCs w:val="20"/>
        </w:rPr>
        <w:t xml:space="preserve"> pool Servers</w:t>
      </w:r>
    </w:p>
    <w:p w14:paraId="2DB7BC9F"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network 192.168.10.0 255.255.255.0</w:t>
      </w:r>
    </w:p>
    <w:p w14:paraId="7CCBE0DF"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default-router 192.168.10.1</w:t>
      </w:r>
    </w:p>
    <w:p w14:paraId="347EC54C" w14:textId="77777777" w:rsidR="00012394"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lease infinite</w:t>
      </w:r>
    </w:p>
    <w:p w14:paraId="7E63B8DE" w14:textId="77777777" w:rsidR="00012394" w:rsidRPr="00A45238" w:rsidRDefault="00012394" w:rsidP="00012394">
      <w:pPr>
        <w:spacing w:before="0"/>
        <w:rPr>
          <w:rFonts w:ascii="Courier New" w:eastAsia="Courier New" w:hAnsi="Courier New" w:cs="Courier New"/>
          <w:color w:val="000000"/>
          <w:sz w:val="20"/>
          <w:szCs w:val="20"/>
        </w:rPr>
      </w:pPr>
    </w:p>
    <w:p w14:paraId="52B808B2"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interface GigabitEthernet0/0</w:t>
      </w:r>
    </w:p>
    <w:p w14:paraId="79326BCD" w14:textId="77777777" w:rsidR="00012394" w:rsidRPr="00A45238" w:rsidRDefault="00012394" w:rsidP="00012394">
      <w:pPr>
        <w:spacing w:before="0"/>
        <w:rPr>
          <w:rFonts w:ascii="Courier New" w:eastAsia="Courier New" w:hAnsi="Courier New" w:cs="Courier New"/>
          <w:color w:val="000000"/>
          <w:sz w:val="20"/>
          <w:szCs w:val="20"/>
        </w:rPr>
      </w:pPr>
      <w:proofErr w:type="spellStart"/>
      <w:r w:rsidRPr="00A45238">
        <w:rPr>
          <w:rFonts w:ascii="Courier New" w:eastAsia="Courier New" w:hAnsi="Courier New" w:cs="Courier New"/>
          <w:color w:val="000000"/>
          <w:sz w:val="20"/>
          <w:szCs w:val="20"/>
        </w:rPr>
        <w:t>ip</w:t>
      </w:r>
      <w:proofErr w:type="spellEnd"/>
      <w:r w:rsidRPr="00A45238">
        <w:rPr>
          <w:rFonts w:ascii="Courier New" w:eastAsia="Courier New" w:hAnsi="Courier New" w:cs="Courier New"/>
          <w:color w:val="000000"/>
          <w:sz w:val="20"/>
          <w:szCs w:val="20"/>
        </w:rPr>
        <w:t xml:space="preserve"> address 192.168.0.1 255.255.255.0</w:t>
      </w:r>
    </w:p>
    <w:p w14:paraId="1E5EA131" w14:textId="77777777" w:rsidR="00012394" w:rsidRPr="00A45238" w:rsidRDefault="00012394" w:rsidP="00012394">
      <w:pPr>
        <w:spacing w:before="0"/>
        <w:rPr>
          <w:rFonts w:ascii="Courier New" w:eastAsia="Courier New" w:hAnsi="Courier New" w:cs="Courier New"/>
          <w:color w:val="000000"/>
          <w:sz w:val="20"/>
          <w:szCs w:val="20"/>
        </w:rPr>
      </w:pPr>
      <w:proofErr w:type="spellStart"/>
      <w:r w:rsidRPr="00A45238">
        <w:rPr>
          <w:rFonts w:ascii="Courier New" w:eastAsia="Courier New" w:hAnsi="Courier New" w:cs="Courier New"/>
          <w:color w:val="000000"/>
          <w:sz w:val="20"/>
          <w:szCs w:val="20"/>
        </w:rPr>
        <w:t>ip</w:t>
      </w:r>
      <w:proofErr w:type="spellEnd"/>
      <w:r w:rsidRPr="00A45238">
        <w:rPr>
          <w:rFonts w:ascii="Courier New" w:eastAsia="Courier New" w:hAnsi="Courier New" w:cs="Courier New"/>
          <w:color w:val="000000"/>
          <w:sz w:val="20"/>
          <w:szCs w:val="20"/>
        </w:rPr>
        <w:t xml:space="preserve"> policy route-map Routing</w:t>
      </w:r>
    </w:p>
    <w:p w14:paraId="2F5AA93F" w14:textId="77777777" w:rsidR="00012394"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no shutdown</w:t>
      </w:r>
    </w:p>
    <w:p w14:paraId="441BA490" w14:textId="77777777" w:rsidR="00012394" w:rsidRPr="00A45238" w:rsidRDefault="00012394" w:rsidP="00012394">
      <w:pPr>
        <w:spacing w:before="0"/>
        <w:rPr>
          <w:rFonts w:ascii="Courier New" w:eastAsia="Courier New" w:hAnsi="Courier New" w:cs="Courier New"/>
          <w:color w:val="000000"/>
          <w:sz w:val="20"/>
          <w:szCs w:val="20"/>
        </w:rPr>
      </w:pPr>
    </w:p>
    <w:p w14:paraId="7384F782"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interface GigabitEthernet0/1</w:t>
      </w:r>
    </w:p>
    <w:p w14:paraId="4F183634" w14:textId="77777777" w:rsidR="00012394" w:rsidRPr="00A45238" w:rsidRDefault="00012394" w:rsidP="00012394">
      <w:pPr>
        <w:spacing w:before="0"/>
        <w:rPr>
          <w:rFonts w:ascii="Courier New" w:eastAsia="Courier New" w:hAnsi="Courier New" w:cs="Courier New"/>
          <w:color w:val="000000"/>
          <w:sz w:val="20"/>
          <w:szCs w:val="20"/>
        </w:rPr>
      </w:pPr>
      <w:proofErr w:type="spellStart"/>
      <w:r w:rsidRPr="00A45238">
        <w:rPr>
          <w:rFonts w:ascii="Courier New" w:eastAsia="Courier New" w:hAnsi="Courier New" w:cs="Courier New"/>
          <w:color w:val="000000"/>
          <w:sz w:val="20"/>
          <w:szCs w:val="20"/>
        </w:rPr>
        <w:t>ip</w:t>
      </w:r>
      <w:proofErr w:type="spellEnd"/>
      <w:r w:rsidRPr="00A45238">
        <w:rPr>
          <w:rFonts w:ascii="Courier New" w:eastAsia="Courier New" w:hAnsi="Courier New" w:cs="Courier New"/>
          <w:color w:val="000000"/>
          <w:sz w:val="20"/>
          <w:szCs w:val="20"/>
        </w:rPr>
        <w:t xml:space="preserve"> address 192.168.10.1 255.255.255.0</w:t>
      </w:r>
    </w:p>
    <w:p w14:paraId="6EE44C05" w14:textId="77777777" w:rsidR="00012394"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no shutdown</w:t>
      </w:r>
    </w:p>
    <w:p w14:paraId="47454192" w14:textId="77777777" w:rsidR="00012394" w:rsidRPr="00A45238" w:rsidRDefault="00012394" w:rsidP="00012394">
      <w:pPr>
        <w:spacing w:before="0"/>
        <w:rPr>
          <w:rFonts w:ascii="Courier New" w:eastAsia="Courier New" w:hAnsi="Courier New" w:cs="Courier New"/>
          <w:color w:val="000000"/>
          <w:sz w:val="20"/>
          <w:szCs w:val="20"/>
        </w:rPr>
      </w:pPr>
    </w:p>
    <w:p w14:paraId="46F14B4A"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access-list 100 permit </w:t>
      </w:r>
      <w:proofErr w:type="spellStart"/>
      <w:r w:rsidRPr="00A45238">
        <w:rPr>
          <w:rFonts w:ascii="Courier New" w:eastAsia="Courier New" w:hAnsi="Courier New" w:cs="Courier New"/>
          <w:color w:val="000000"/>
          <w:sz w:val="20"/>
          <w:szCs w:val="20"/>
        </w:rPr>
        <w:t>tcp</w:t>
      </w:r>
      <w:proofErr w:type="spellEnd"/>
      <w:r w:rsidRPr="00A45238">
        <w:rPr>
          <w:rFonts w:ascii="Courier New" w:eastAsia="Courier New" w:hAnsi="Courier New" w:cs="Courier New"/>
          <w:color w:val="000000"/>
          <w:sz w:val="20"/>
          <w:szCs w:val="20"/>
        </w:rPr>
        <w:t xml:space="preserve"> 192.168.0.0 0.0.0.255 host 192.168.10.3 eq www</w:t>
      </w:r>
    </w:p>
    <w:p w14:paraId="31E23A23"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access-list 101 permit </w:t>
      </w:r>
      <w:proofErr w:type="spellStart"/>
      <w:r w:rsidRPr="00A45238">
        <w:rPr>
          <w:rFonts w:ascii="Courier New" w:eastAsia="Courier New" w:hAnsi="Courier New" w:cs="Courier New"/>
          <w:color w:val="000000"/>
          <w:sz w:val="20"/>
          <w:szCs w:val="20"/>
        </w:rPr>
        <w:t>tcp</w:t>
      </w:r>
      <w:proofErr w:type="spellEnd"/>
      <w:r w:rsidRPr="00A45238">
        <w:rPr>
          <w:rFonts w:ascii="Courier New" w:eastAsia="Courier New" w:hAnsi="Courier New" w:cs="Courier New"/>
          <w:color w:val="000000"/>
          <w:sz w:val="20"/>
          <w:szCs w:val="20"/>
        </w:rPr>
        <w:t xml:space="preserve"> 192.168.0.0 0.0.0.255 host 192.168.10.3 eq 443</w:t>
      </w:r>
    </w:p>
    <w:p w14:paraId="4EDD2BE7"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access-list 102 permit </w:t>
      </w:r>
      <w:proofErr w:type="spellStart"/>
      <w:r w:rsidRPr="00A45238">
        <w:rPr>
          <w:rFonts w:ascii="Courier New" w:eastAsia="Courier New" w:hAnsi="Courier New" w:cs="Courier New"/>
          <w:color w:val="000000"/>
          <w:sz w:val="20"/>
          <w:szCs w:val="20"/>
        </w:rPr>
        <w:t>tcp</w:t>
      </w:r>
      <w:proofErr w:type="spellEnd"/>
      <w:r w:rsidRPr="00A45238">
        <w:rPr>
          <w:rFonts w:ascii="Courier New" w:eastAsia="Courier New" w:hAnsi="Courier New" w:cs="Courier New"/>
          <w:color w:val="000000"/>
          <w:sz w:val="20"/>
          <w:szCs w:val="20"/>
        </w:rPr>
        <w:t xml:space="preserve"> 192.168.0.0 0.0.0.255 host 192.168.10.4 eq www</w:t>
      </w:r>
    </w:p>
    <w:p w14:paraId="15EA18EF" w14:textId="77777777" w:rsidR="00012394"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access-list 103 permit </w:t>
      </w:r>
      <w:proofErr w:type="spellStart"/>
      <w:r w:rsidRPr="00A45238">
        <w:rPr>
          <w:rFonts w:ascii="Courier New" w:eastAsia="Courier New" w:hAnsi="Courier New" w:cs="Courier New"/>
          <w:color w:val="000000"/>
          <w:sz w:val="20"/>
          <w:szCs w:val="20"/>
        </w:rPr>
        <w:t>tcp</w:t>
      </w:r>
      <w:proofErr w:type="spellEnd"/>
      <w:r w:rsidRPr="00A45238">
        <w:rPr>
          <w:rFonts w:ascii="Courier New" w:eastAsia="Courier New" w:hAnsi="Courier New" w:cs="Courier New"/>
          <w:color w:val="000000"/>
          <w:sz w:val="20"/>
          <w:szCs w:val="20"/>
        </w:rPr>
        <w:t xml:space="preserve"> 192.168.0.0 0.0.0.255 host 192.168.10.4 eq 443</w:t>
      </w:r>
    </w:p>
    <w:p w14:paraId="50CB3E66" w14:textId="77777777" w:rsidR="00012394" w:rsidRPr="00A45238" w:rsidRDefault="00012394" w:rsidP="00012394">
      <w:pPr>
        <w:spacing w:before="0"/>
        <w:rPr>
          <w:rFonts w:ascii="Courier New" w:eastAsia="Courier New" w:hAnsi="Courier New" w:cs="Courier New"/>
          <w:color w:val="000000"/>
          <w:sz w:val="20"/>
          <w:szCs w:val="20"/>
        </w:rPr>
      </w:pPr>
    </w:p>
    <w:p w14:paraId="2025A407"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route-map Routing permit 10</w:t>
      </w:r>
    </w:p>
    <w:p w14:paraId="5F125345"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match </w:t>
      </w:r>
      <w:proofErr w:type="spellStart"/>
      <w:r w:rsidRPr="00A45238">
        <w:rPr>
          <w:rFonts w:ascii="Courier New" w:eastAsia="Courier New" w:hAnsi="Courier New" w:cs="Courier New"/>
          <w:color w:val="000000"/>
          <w:sz w:val="20"/>
          <w:szCs w:val="20"/>
        </w:rPr>
        <w:t>ip</w:t>
      </w:r>
      <w:proofErr w:type="spellEnd"/>
      <w:r w:rsidRPr="00A45238">
        <w:rPr>
          <w:rFonts w:ascii="Courier New" w:eastAsia="Courier New" w:hAnsi="Courier New" w:cs="Courier New"/>
          <w:color w:val="000000"/>
          <w:sz w:val="20"/>
          <w:szCs w:val="20"/>
        </w:rPr>
        <w:t xml:space="preserve"> address 100</w:t>
      </w:r>
    </w:p>
    <w:p w14:paraId="5D1156C8"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set </w:t>
      </w:r>
      <w:proofErr w:type="spellStart"/>
      <w:r w:rsidRPr="00A45238">
        <w:rPr>
          <w:rFonts w:ascii="Courier New" w:eastAsia="Courier New" w:hAnsi="Courier New" w:cs="Courier New"/>
          <w:color w:val="000000"/>
          <w:sz w:val="20"/>
          <w:szCs w:val="20"/>
        </w:rPr>
        <w:t>ip</w:t>
      </w:r>
      <w:proofErr w:type="spellEnd"/>
      <w:r w:rsidRPr="00A45238">
        <w:rPr>
          <w:rFonts w:ascii="Courier New" w:eastAsia="Courier New" w:hAnsi="Courier New" w:cs="Courier New"/>
          <w:color w:val="000000"/>
          <w:sz w:val="20"/>
          <w:szCs w:val="20"/>
        </w:rPr>
        <w:t xml:space="preserve"> next-hop 192.168.10.3</w:t>
      </w:r>
    </w:p>
    <w:p w14:paraId="7D3B12E4" w14:textId="77777777" w:rsidR="00012394"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set default interface Null0</w:t>
      </w:r>
    </w:p>
    <w:p w14:paraId="5E50A5AB" w14:textId="77777777" w:rsidR="00012394" w:rsidRPr="00A45238" w:rsidRDefault="00012394" w:rsidP="00012394">
      <w:pPr>
        <w:spacing w:before="0"/>
        <w:rPr>
          <w:rFonts w:ascii="Courier New" w:eastAsia="Courier New" w:hAnsi="Courier New" w:cs="Courier New"/>
          <w:color w:val="000000"/>
          <w:sz w:val="20"/>
          <w:szCs w:val="20"/>
        </w:rPr>
      </w:pPr>
    </w:p>
    <w:p w14:paraId="56F0803D"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route-map Routing permit 20</w:t>
      </w:r>
    </w:p>
    <w:p w14:paraId="63748C4F"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match </w:t>
      </w:r>
      <w:proofErr w:type="spellStart"/>
      <w:r w:rsidRPr="00A45238">
        <w:rPr>
          <w:rFonts w:ascii="Courier New" w:eastAsia="Courier New" w:hAnsi="Courier New" w:cs="Courier New"/>
          <w:color w:val="000000"/>
          <w:sz w:val="20"/>
          <w:szCs w:val="20"/>
        </w:rPr>
        <w:t>ip</w:t>
      </w:r>
      <w:proofErr w:type="spellEnd"/>
      <w:r w:rsidRPr="00A45238">
        <w:rPr>
          <w:rFonts w:ascii="Courier New" w:eastAsia="Courier New" w:hAnsi="Courier New" w:cs="Courier New"/>
          <w:color w:val="000000"/>
          <w:sz w:val="20"/>
          <w:szCs w:val="20"/>
        </w:rPr>
        <w:t xml:space="preserve"> address 101</w:t>
      </w:r>
    </w:p>
    <w:p w14:paraId="09379EF9" w14:textId="77777777" w:rsidR="00012394"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set interface Null0</w:t>
      </w:r>
    </w:p>
    <w:p w14:paraId="35DA7BFE" w14:textId="77777777" w:rsidR="00012394" w:rsidRPr="00A45238" w:rsidRDefault="00012394" w:rsidP="00012394">
      <w:pPr>
        <w:spacing w:before="0"/>
        <w:rPr>
          <w:rFonts w:ascii="Courier New" w:eastAsia="Courier New" w:hAnsi="Courier New" w:cs="Courier New"/>
          <w:color w:val="000000"/>
          <w:sz w:val="20"/>
          <w:szCs w:val="20"/>
        </w:rPr>
      </w:pPr>
    </w:p>
    <w:p w14:paraId="19D38855"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route-map Routing permit 30</w:t>
      </w:r>
    </w:p>
    <w:p w14:paraId="6321DC2D"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match </w:t>
      </w:r>
      <w:proofErr w:type="spellStart"/>
      <w:r w:rsidRPr="00A45238">
        <w:rPr>
          <w:rFonts w:ascii="Courier New" w:eastAsia="Courier New" w:hAnsi="Courier New" w:cs="Courier New"/>
          <w:color w:val="000000"/>
          <w:sz w:val="20"/>
          <w:szCs w:val="20"/>
        </w:rPr>
        <w:t>ip</w:t>
      </w:r>
      <w:proofErr w:type="spellEnd"/>
      <w:r w:rsidRPr="00A45238">
        <w:rPr>
          <w:rFonts w:ascii="Courier New" w:eastAsia="Courier New" w:hAnsi="Courier New" w:cs="Courier New"/>
          <w:color w:val="000000"/>
          <w:sz w:val="20"/>
          <w:szCs w:val="20"/>
        </w:rPr>
        <w:t xml:space="preserve"> address 102</w:t>
      </w:r>
    </w:p>
    <w:p w14:paraId="25088623" w14:textId="77777777" w:rsidR="00012394"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set interface Null0</w:t>
      </w:r>
    </w:p>
    <w:p w14:paraId="530EB3BF" w14:textId="77777777" w:rsidR="00012394" w:rsidRPr="00A45238" w:rsidRDefault="00012394" w:rsidP="00012394">
      <w:pPr>
        <w:spacing w:before="0"/>
        <w:rPr>
          <w:rFonts w:ascii="Courier New" w:eastAsia="Courier New" w:hAnsi="Courier New" w:cs="Courier New"/>
          <w:color w:val="000000"/>
          <w:sz w:val="20"/>
          <w:szCs w:val="20"/>
        </w:rPr>
      </w:pPr>
    </w:p>
    <w:p w14:paraId="761287B7"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route-map Routing permit 40</w:t>
      </w:r>
    </w:p>
    <w:p w14:paraId="3FED75CF"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match </w:t>
      </w:r>
      <w:proofErr w:type="spellStart"/>
      <w:r w:rsidRPr="00A45238">
        <w:rPr>
          <w:rFonts w:ascii="Courier New" w:eastAsia="Courier New" w:hAnsi="Courier New" w:cs="Courier New"/>
          <w:color w:val="000000"/>
          <w:sz w:val="20"/>
          <w:szCs w:val="20"/>
        </w:rPr>
        <w:t>ip</w:t>
      </w:r>
      <w:proofErr w:type="spellEnd"/>
      <w:r w:rsidRPr="00A45238">
        <w:rPr>
          <w:rFonts w:ascii="Courier New" w:eastAsia="Courier New" w:hAnsi="Courier New" w:cs="Courier New"/>
          <w:color w:val="000000"/>
          <w:sz w:val="20"/>
          <w:szCs w:val="20"/>
        </w:rPr>
        <w:t xml:space="preserve"> address 103</w:t>
      </w:r>
    </w:p>
    <w:p w14:paraId="13CD69A2"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set </w:t>
      </w:r>
      <w:proofErr w:type="spellStart"/>
      <w:r w:rsidRPr="00A45238">
        <w:rPr>
          <w:rFonts w:ascii="Courier New" w:eastAsia="Courier New" w:hAnsi="Courier New" w:cs="Courier New"/>
          <w:color w:val="000000"/>
          <w:sz w:val="20"/>
          <w:szCs w:val="20"/>
        </w:rPr>
        <w:t>ip</w:t>
      </w:r>
      <w:proofErr w:type="spellEnd"/>
      <w:r w:rsidRPr="00A45238">
        <w:rPr>
          <w:rFonts w:ascii="Courier New" w:eastAsia="Courier New" w:hAnsi="Courier New" w:cs="Courier New"/>
          <w:color w:val="000000"/>
          <w:sz w:val="20"/>
          <w:szCs w:val="20"/>
        </w:rPr>
        <w:t xml:space="preserve"> next-hop 192.168.10.4</w:t>
      </w:r>
    </w:p>
    <w:p w14:paraId="4A5A20C0" w14:textId="77777777" w:rsidR="00012394" w:rsidRPr="00A45238" w:rsidRDefault="00012394" w:rsidP="00012394">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set default interface Null0</w:t>
      </w:r>
    </w:p>
    <w:p w14:paraId="7EA748BA" w14:textId="77777777" w:rsidR="00012394" w:rsidRDefault="00012394" w:rsidP="00012394">
      <w:pPr>
        <w:spacing w:before="0"/>
        <w:rPr>
          <w:rFonts w:ascii="Courier New" w:eastAsia="Courier New" w:hAnsi="Courier New" w:cs="Courier New"/>
          <w:color w:val="000000"/>
          <w:sz w:val="20"/>
          <w:szCs w:val="20"/>
        </w:rPr>
      </w:pPr>
    </w:p>
    <w:p w14:paraId="729E05BF" w14:textId="77777777" w:rsidR="00012394" w:rsidRDefault="00F8766B" w:rsidP="000B5B02">
      <w:pPr>
        <w:ind w:left="0"/>
        <w:rPr>
          <w:sz w:val="24"/>
        </w:rPr>
      </w:pPr>
      <w:r>
        <w:rPr>
          <w:sz w:val="24"/>
        </w:rPr>
        <w:t>With this</w:t>
      </w:r>
      <w:r w:rsidRPr="00F8766B">
        <w:rPr>
          <w:sz w:val="24"/>
        </w:rPr>
        <w:t xml:space="preserve"> configuration, </w:t>
      </w:r>
      <w:r>
        <w:rPr>
          <w:sz w:val="24"/>
        </w:rPr>
        <w:t xml:space="preserve">router will route HTTP traffic to 192.168.0.3 and block the HTTPS traffic to it. And it will route HTTPS to 192.168.0.4, and block HTTP traffic to it, as expected in the lab diagram. </w:t>
      </w:r>
    </w:p>
    <w:p w14:paraId="334F6C18" w14:textId="77777777" w:rsidR="00F8766B" w:rsidRDefault="00F8766B" w:rsidP="000B5B02">
      <w:pPr>
        <w:ind w:left="0"/>
        <w:rPr>
          <w:sz w:val="24"/>
        </w:rPr>
      </w:pPr>
      <w:r>
        <w:rPr>
          <w:sz w:val="24"/>
        </w:rPr>
        <w:t xml:space="preserve">After going trying both HTTPS and HTTP on both routers several time, router will gather some </w:t>
      </w:r>
      <w:r w:rsidR="008B3F9B">
        <w:rPr>
          <w:sz w:val="24"/>
        </w:rPr>
        <w:t xml:space="preserve">network data—which we can explore using show comments. </w:t>
      </w:r>
    </w:p>
    <w:p w14:paraId="08F2AA5E" w14:textId="77777777" w:rsidR="008B3F9B" w:rsidRDefault="008B3F9B" w:rsidP="000B5B02">
      <w:pPr>
        <w:ind w:left="0"/>
        <w:rPr>
          <w:sz w:val="24"/>
        </w:rPr>
      </w:pPr>
    </w:p>
    <w:p w14:paraId="607E7CDD" w14:textId="77777777" w:rsidR="008B3F9B" w:rsidRPr="008B3F9B" w:rsidRDefault="008B3F9B" w:rsidP="008B3F9B">
      <w:pPr>
        <w:spacing w:before="0"/>
        <w:rPr>
          <w:rFonts w:ascii="Courier New" w:eastAsia="Courier New" w:hAnsi="Courier New" w:cs="Courier New"/>
          <w:b/>
          <w:color w:val="000000"/>
          <w:sz w:val="20"/>
          <w:szCs w:val="20"/>
        </w:rPr>
      </w:pPr>
      <w:proofErr w:type="spellStart"/>
      <w:r w:rsidRPr="008B3F9B">
        <w:rPr>
          <w:rFonts w:ascii="Courier New" w:eastAsia="Courier New" w:hAnsi="Courier New" w:cs="Courier New"/>
          <w:b/>
          <w:color w:val="000000"/>
          <w:sz w:val="20"/>
          <w:szCs w:val="20"/>
        </w:rPr>
        <w:lastRenderedPageBreak/>
        <w:t>Router#show</w:t>
      </w:r>
      <w:proofErr w:type="spellEnd"/>
      <w:r w:rsidRPr="008B3F9B">
        <w:rPr>
          <w:rFonts w:ascii="Courier New" w:eastAsia="Courier New" w:hAnsi="Courier New" w:cs="Courier New"/>
          <w:b/>
          <w:color w:val="000000"/>
          <w:sz w:val="20"/>
          <w:szCs w:val="20"/>
        </w:rPr>
        <w:t xml:space="preserve"> route-map</w:t>
      </w:r>
    </w:p>
    <w:p w14:paraId="6F890445"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route-map Routing, permit, sequence 10</w:t>
      </w:r>
    </w:p>
    <w:p w14:paraId="7675D109"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Match clauses:</w:t>
      </w:r>
    </w:p>
    <w:p w14:paraId="20E13DC8"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w:t>
      </w:r>
      <w:proofErr w:type="spellStart"/>
      <w:r w:rsidRPr="00A45238">
        <w:rPr>
          <w:rFonts w:ascii="Courier New" w:eastAsia="Courier New" w:hAnsi="Courier New" w:cs="Courier New"/>
          <w:color w:val="000000"/>
          <w:sz w:val="20"/>
          <w:szCs w:val="20"/>
        </w:rPr>
        <w:t>ip</w:t>
      </w:r>
      <w:proofErr w:type="spellEnd"/>
      <w:r w:rsidRPr="00A45238">
        <w:rPr>
          <w:rFonts w:ascii="Courier New" w:eastAsia="Courier New" w:hAnsi="Courier New" w:cs="Courier New"/>
          <w:color w:val="000000"/>
          <w:sz w:val="20"/>
          <w:szCs w:val="20"/>
        </w:rPr>
        <w:t xml:space="preserve"> address (access-lists): 100</w:t>
      </w:r>
    </w:p>
    <w:p w14:paraId="7C0BF0B4"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Set clauses:</w:t>
      </w:r>
    </w:p>
    <w:p w14:paraId="711E1B6E"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w:t>
      </w:r>
      <w:proofErr w:type="spellStart"/>
      <w:r w:rsidRPr="00A45238">
        <w:rPr>
          <w:rFonts w:ascii="Courier New" w:eastAsia="Courier New" w:hAnsi="Courier New" w:cs="Courier New"/>
          <w:color w:val="000000"/>
          <w:sz w:val="20"/>
          <w:szCs w:val="20"/>
        </w:rPr>
        <w:t>ip</w:t>
      </w:r>
      <w:proofErr w:type="spellEnd"/>
      <w:r w:rsidRPr="00A45238">
        <w:rPr>
          <w:rFonts w:ascii="Courier New" w:eastAsia="Courier New" w:hAnsi="Courier New" w:cs="Courier New"/>
          <w:color w:val="000000"/>
          <w:sz w:val="20"/>
          <w:szCs w:val="20"/>
        </w:rPr>
        <w:t xml:space="preserve"> next-hop 192.168.10.3</w:t>
      </w:r>
    </w:p>
    <w:p w14:paraId="2B0F367C" w14:textId="77777777" w:rsidR="008B3F9B" w:rsidRPr="00A45238" w:rsidRDefault="008B3F9B" w:rsidP="008B3F9B">
      <w:pPr>
        <w:spacing w:before="0"/>
        <w:rPr>
          <w:rFonts w:ascii="Courier New" w:eastAsia="Courier New" w:hAnsi="Courier New" w:cs="Courier New"/>
          <w:color w:val="000000"/>
          <w:sz w:val="20"/>
          <w:szCs w:val="20"/>
        </w:rPr>
      </w:pPr>
      <w:proofErr w:type="spellStart"/>
      <w:r w:rsidRPr="00A45238">
        <w:rPr>
          <w:rFonts w:ascii="Courier New" w:eastAsia="Courier New" w:hAnsi="Courier New" w:cs="Courier New"/>
          <w:color w:val="000000"/>
          <w:sz w:val="20"/>
          <w:szCs w:val="20"/>
        </w:rPr>
        <w:t>Nexthop</w:t>
      </w:r>
      <w:proofErr w:type="spellEnd"/>
      <w:r w:rsidRPr="00A45238">
        <w:rPr>
          <w:rFonts w:ascii="Courier New" w:eastAsia="Courier New" w:hAnsi="Courier New" w:cs="Courier New"/>
          <w:color w:val="000000"/>
          <w:sz w:val="20"/>
          <w:szCs w:val="20"/>
        </w:rPr>
        <w:t xml:space="preserve"> tracking current: 0.0.0.0</w:t>
      </w:r>
    </w:p>
    <w:p w14:paraId="01A9FFB4"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192.168.10.3, fib_nh:</w:t>
      </w:r>
      <w:proofErr w:type="gramStart"/>
      <w:r w:rsidRPr="00A45238">
        <w:rPr>
          <w:rFonts w:ascii="Courier New" w:eastAsia="Courier New" w:hAnsi="Courier New" w:cs="Courier New"/>
          <w:color w:val="000000"/>
          <w:sz w:val="20"/>
          <w:szCs w:val="20"/>
        </w:rPr>
        <w:t>0,oce</w:t>
      </w:r>
      <w:proofErr w:type="gramEnd"/>
      <w:r w:rsidRPr="00A45238">
        <w:rPr>
          <w:rFonts w:ascii="Courier New" w:eastAsia="Courier New" w:hAnsi="Courier New" w:cs="Courier New"/>
          <w:color w:val="000000"/>
          <w:sz w:val="20"/>
          <w:szCs w:val="20"/>
        </w:rPr>
        <w:t>:0,status:0</w:t>
      </w:r>
    </w:p>
    <w:p w14:paraId="71C348E5" w14:textId="77777777" w:rsidR="008B3F9B" w:rsidRPr="00A45238" w:rsidRDefault="008B3F9B" w:rsidP="008B3F9B">
      <w:pPr>
        <w:spacing w:before="0"/>
        <w:rPr>
          <w:rFonts w:ascii="Courier New" w:eastAsia="Courier New" w:hAnsi="Courier New" w:cs="Courier New"/>
          <w:color w:val="000000"/>
          <w:sz w:val="20"/>
          <w:szCs w:val="20"/>
        </w:rPr>
      </w:pPr>
    </w:p>
    <w:p w14:paraId="6BD07559"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default interface Null0</w:t>
      </w:r>
    </w:p>
    <w:p w14:paraId="3732BBF6"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Default Interface tracking current: NULL</w:t>
      </w:r>
    </w:p>
    <w:p w14:paraId="3061A41C"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Null0, adj_lh:</w:t>
      </w:r>
      <w:proofErr w:type="gramStart"/>
      <w:r w:rsidRPr="00A45238">
        <w:rPr>
          <w:rFonts w:ascii="Courier New" w:eastAsia="Courier New" w:hAnsi="Courier New" w:cs="Courier New"/>
          <w:color w:val="000000"/>
          <w:sz w:val="20"/>
          <w:szCs w:val="20"/>
        </w:rPr>
        <w:t>0,oce</w:t>
      </w:r>
      <w:proofErr w:type="gramEnd"/>
      <w:r w:rsidRPr="00A45238">
        <w:rPr>
          <w:rFonts w:ascii="Courier New" w:eastAsia="Courier New" w:hAnsi="Courier New" w:cs="Courier New"/>
          <w:color w:val="000000"/>
          <w:sz w:val="20"/>
          <w:szCs w:val="20"/>
        </w:rPr>
        <w:t>:0,status:0</w:t>
      </w:r>
    </w:p>
    <w:p w14:paraId="2CE1948C" w14:textId="77777777" w:rsidR="008B3F9B" w:rsidRPr="00A45238" w:rsidRDefault="008B3F9B" w:rsidP="008B3F9B">
      <w:pPr>
        <w:spacing w:before="0"/>
        <w:rPr>
          <w:rFonts w:ascii="Courier New" w:eastAsia="Courier New" w:hAnsi="Courier New" w:cs="Courier New"/>
          <w:color w:val="000000"/>
          <w:sz w:val="20"/>
          <w:szCs w:val="20"/>
        </w:rPr>
      </w:pPr>
    </w:p>
    <w:p w14:paraId="650C988C"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Policy routing matches: 33 packets, 3080 bytes</w:t>
      </w:r>
    </w:p>
    <w:p w14:paraId="2F451CF6"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route-map Routing, permit, sequence 20</w:t>
      </w:r>
    </w:p>
    <w:p w14:paraId="0974C4A4"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Match clauses:</w:t>
      </w:r>
    </w:p>
    <w:p w14:paraId="5FA86EB0"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w:t>
      </w:r>
      <w:proofErr w:type="spellStart"/>
      <w:r w:rsidRPr="00A45238">
        <w:rPr>
          <w:rFonts w:ascii="Courier New" w:eastAsia="Courier New" w:hAnsi="Courier New" w:cs="Courier New"/>
          <w:color w:val="000000"/>
          <w:sz w:val="20"/>
          <w:szCs w:val="20"/>
        </w:rPr>
        <w:t>ip</w:t>
      </w:r>
      <w:proofErr w:type="spellEnd"/>
      <w:r w:rsidRPr="00A45238">
        <w:rPr>
          <w:rFonts w:ascii="Courier New" w:eastAsia="Courier New" w:hAnsi="Courier New" w:cs="Courier New"/>
          <w:color w:val="000000"/>
          <w:sz w:val="20"/>
          <w:szCs w:val="20"/>
        </w:rPr>
        <w:t xml:space="preserve"> address (access-lists): 101</w:t>
      </w:r>
    </w:p>
    <w:p w14:paraId="5BAB4F18"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Set clauses:</w:t>
      </w:r>
    </w:p>
    <w:p w14:paraId="560640E8"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interface Null0</w:t>
      </w:r>
    </w:p>
    <w:p w14:paraId="48F4E16B"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Interface tracking current: NULL</w:t>
      </w:r>
    </w:p>
    <w:p w14:paraId="7578973E"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Null0, adj_lh:</w:t>
      </w:r>
      <w:proofErr w:type="gramStart"/>
      <w:r w:rsidRPr="00A45238">
        <w:rPr>
          <w:rFonts w:ascii="Courier New" w:eastAsia="Courier New" w:hAnsi="Courier New" w:cs="Courier New"/>
          <w:color w:val="000000"/>
          <w:sz w:val="20"/>
          <w:szCs w:val="20"/>
        </w:rPr>
        <w:t>0,oce</w:t>
      </w:r>
      <w:proofErr w:type="gramEnd"/>
      <w:r w:rsidRPr="00A45238">
        <w:rPr>
          <w:rFonts w:ascii="Courier New" w:eastAsia="Courier New" w:hAnsi="Courier New" w:cs="Courier New"/>
          <w:color w:val="000000"/>
          <w:sz w:val="20"/>
          <w:szCs w:val="20"/>
        </w:rPr>
        <w:t>:0,status:0</w:t>
      </w:r>
    </w:p>
    <w:p w14:paraId="2E4F0967" w14:textId="77777777" w:rsidR="008B3F9B" w:rsidRPr="00A45238" w:rsidRDefault="008B3F9B" w:rsidP="008B3F9B">
      <w:pPr>
        <w:spacing w:before="0"/>
        <w:rPr>
          <w:rFonts w:ascii="Courier New" w:eastAsia="Courier New" w:hAnsi="Courier New" w:cs="Courier New"/>
          <w:color w:val="000000"/>
          <w:sz w:val="20"/>
          <w:szCs w:val="20"/>
        </w:rPr>
      </w:pPr>
    </w:p>
    <w:p w14:paraId="29289334"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Policy routing matches: 18 packets, 1188 bytes</w:t>
      </w:r>
    </w:p>
    <w:p w14:paraId="14A4031E"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route-map Routing, permit, sequence 30</w:t>
      </w:r>
    </w:p>
    <w:p w14:paraId="7318457A"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Match clauses:</w:t>
      </w:r>
    </w:p>
    <w:p w14:paraId="052E4047"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w:t>
      </w:r>
      <w:proofErr w:type="spellStart"/>
      <w:r w:rsidRPr="00A45238">
        <w:rPr>
          <w:rFonts w:ascii="Courier New" w:eastAsia="Courier New" w:hAnsi="Courier New" w:cs="Courier New"/>
          <w:color w:val="000000"/>
          <w:sz w:val="20"/>
          <w:szCs w:val="20"/>
        </w:rPr>
        <w:t>ip</w:t>
      </w:r>
      <w:proofErr w:type="spellEnd"/>
      <w:r w:rsidRPr="00A45238">
        <w:rPr>
          <w:rFonts w:ascii="Courier New" w:eastAsia="Courier New" w:hAnsi="Courier New" w:cs="Courier New"/>
          <w:color w:val="000000"/>
          <w:sz w:val="20"/>
          <w:szCs w:val="20"/>
        </w:rPr>
        <w:t xml:space="preserve"> address (access-lists): 102</w:t>
      </w:r>
    </w:p>
    <w:p w14:paraId="5A648715"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Set clauses:</w:t>
      </w:r>
    </w:p>
    <w:p w14:paraId="5D9F1FAC"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interface Null0</w:t>
      </w:r>
    </w:p>
    <w:p w14:paraId="3C8EEAAB"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Interface tracking current: NULL</w:t>
      </w:r>
    </w:p>
    <w:p w14:paraId="51CD6C26"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Null0, adj_lh:</w:t>
      </w:r>
      <w:proofErr w:type="gramStart"/>
      <w:r w:rsidRPr="00A45238">
        <w:rPr>
          <w:rFonts w:ascii="Courier New" w:eastAsia="Courier New" w:hAnsi="Courier New" w:cs="Courier New"/>
          <w:color w:val="000000"/>
          <w:sz w:val="20"/>
          <w:szCs w:val="20"/>
        </w:rPr>
        <w:t>0,oce</w:t>
      </w:r>
      <w:proofErr w:type="gramEnd"/>
      <w:r w:rsidRPr="00A45238">
        <w:rPr>
          <w:rFonts w:ascii="Courier New" w:eastAsia="Courier New" w:hAnsi="Courier New" w:cs="Courier New"/>
          <w:color w:val="000000"/>
          <w:sz w:val="20"/>
          <w:szCs w:val="20"/>
        </w:rPr>
        <w:t>:0,status:0</w:t>
      </w:r>
    </w:p>
    <w:p w14:paraId="50BAD953" w14:textId="77777777" w:rsidR="008B3F9B" w:rsidRPr="00A45238" w:rsidRDefault="008B3F9B" w:rsidP="008B3F9B">
      <w:pPr>
        <w:spacing w:before="0"/>
        <w:rPr>
          <w:rFonts w:ascii="Courier New" w:eastAsia="Courier New" w:hAnsi="Courier New" w:cs="Courier New"/>
          <w:color w:val="000000"/>
          <w:sz w:val="20"/>
          <w:szCs w:val="20"/>
        </w:rPr>
      </w:pPr>
    </w:p>
    <w:p w14:paraId="2B303818"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Policy routing matches: 48 packets, 3168 bytes</w:t>
      </w:r>
    </w:p>
    <w:p w14:paraId="73E4BC9E"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route-map Routing, permit, sequence 40</w:t>
      </w:r>
    </w:p>
    <w:p w14:paraId="2924F9AD"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Match clauses:</w:t>
      </w:r>
    </w:p>
    <w:p w14:paraId="0A8B3A7E"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w:t>
      </w:r>
      <w:proofErr w:type="spellStart"/>
      <w:r w:rsidRPr="00A45238">
        <w:rPr>
          <w:rFonts w:ascii="Courier New" w:eastAsia="Courier New" w:hAnsi="Courier New" w:cs="Courier New"/>
          <w:color w:val="000000"/>
          <w:sz w:val="20"/>
          <w:szCs w:val="20"/>
        </w:rPr>
        <w:t>ip</w:t>
      </w:r>
      <w:proofErr w:type="spellEnd"/>
      <w:r w:rsidRPr="00A45238">
        <w:rPr>
          <w:rFonts w:ascii="Courier New" w:eastAsia="Courier New" w:hAnsi="Courier New" w:cs="Courier New"/>
          <w:color w:val="000000"/>
          <w:sz w:val="20"/>
          <w:szCs w:val="20"/>
        </w:rPr>
        <w:t xml:space="preserve"> address (access-lists): 103</w:t>
      </w:r>
    </w:p>
    <w:p w14:paraId="1A4FA2AE"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Set clauses:</w:t>
      </w:r>
    </w:p>
    <w:p w14:paraId="7C20BBCF"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w:t>
      </w:r>
      <w:proofErr w:type="spellStart"/>
      <w:r w:rsidRPr="00A45238">
        <w:rPr>
          <w:rFonts w:ascii="Courier New" w:eastAsia="Courier New" w:hAnsi="Courier New" w:cs="Courier New"/>
          <w:color w:val="000000"/>
          <w:sz w:val="20"/>
          <w:szCs w:val="20"/>
        </w:rPr>
        <w:t>ip</w:t>
      </w:r>
      <w:proofErr w:type="spellEnd"/>
      <w:r w:rsidRPr="00A45238">
        <w:rPr>
          <w:rFonts w:ascii="Courier New" w:eastAsia="Courier New" w:hAnsi="Courier New" w:cs="Courier New"/>
          <w:color w:val="000000"/>
          <w:sz w:val="20"/>
          <w:szCs w:val="20"/>
        </w:rPr>
        <w:t xml:space="preserve"> next-hop 192.168.10.4</w:t>
      </w:r>
    </w:p>
    <w:p w14:paraId="0ED1E2CC" w14:textId="77777777" w:rsidR="008B3F9B" w:rsidRPr="00A45238" w:rsidRDefault="008B3F9B" w:rsidP="008B3F9B">
      <w:pPr>
        <w:spacing w:before="0"/>
        <w:rPr>
          <w:rFonts w:ascii="Courier New" w:eastAsia="Courier New" w:hAnsi="Courier New" w:cs="Courier New"/>
          <w:color w:val="000000"/>
          <w:sz w:val="20"/>
          <w:szCs w:val="20"/>
        </w:rPr>
      </w:pPr>
      <w:proofErr w:type="spellStart"/>
      <w:r w:rsidRPr="00A45238">
        <w:rPr>
          <w:rFonts w:ascii="Courier New" w:eastAsia="Courier New" w:hAnsi="Courier New" w:cs="Courier New"/>
          <w:color w:val="000000"/>
          <w:sz w:val="20"/>
          <w:szCs w:val="20"/>
        </w:rPr>
        <w:t>Nexthop</w:t>
      </w:r>
      <w:proofErr w:type="spellEnd"/>
      <w:r w:rsidRPr="00A45238">
        <w:rPr>
          <w:rFonts w:ascii="Courier New" w:eastAsia="Courier New" w:hAnsi="Courier New" w:cs="Courier New"/>
          <w:color w:val="000000"/>
          <w:sz w:val="20"/>
          <w:szCs w:val="20"/>
        </w:rPr>
        <w:t xml:space="preserve"> tracking current: 0.0.0.0</w:t>
      </w:r>
    </w:p>
    <w:p w14:paraId="24F6637C"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192.168.10.4, fib_nh:</w:t>
      </w:r>
      <w:proofErr w:type="gramStart"/>
      <w:r w:rsidRPr="00A45238">
        <w:rPr>
          <w:rFonts w:ascii="Courier New" w:eastAsia="Courier New" w:hAnsi="Courier New" w:cs="Courier New"/>
          <w:color w:val="000000"/>
          <w:sz w:val="20"/>
          <w:szCs w:val="20"/>
        </w:rPr>
        <w:t>0,oce</w:t>
      </w:r>
      <w:proofErr w:type="gramEnd"/>
      <w:r w:rsidRPr="00A45238">
        <w:rPr>
          <w:rFonts w:ascii="Courier New" w:eastAsia="Courier New" w:hAnsi="Courier New" w:cs="Courier New"/>
          <w:color w:val="000000"/>
          <w:sz w:val="20"/>
          <w:szCs w:val="20"/>
        </w:rPr>
        <w:t>:0,status:0</w:t>
      </w:r>
    </w:p>
    <w:p w14:paraId="1B534871" w14:textId="77777777" w:rsidR="008B3F9B" w:rsidRPr="00A45238" w:rsidRDefault="008B3F9B" w:rsidP="008B3F9B">
      <w:pPr>
        <w:spacing w:before="0"/>
        <w:rPr>
          <w:rFonts w:ascii="Courier New" w:eastAsia="Courier New" w:hAnsi="Courier New" w:cs="Courier New"/>
          <w:color w:val="000000"/>
          <w:sz w:val="20"/>
          <w:szCs w:val="20"/>
        </w:rPr>
      </w:pPr>
    </w:p>
    <w:p w14:paraId="650ED9F6"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default interface Null0</w:t>
      </w:r>
    </w:p>
    <w:p w14:paraId="05CC9414"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Default Interface tracking current: NULL</w:t>
      </w:r>
    </w:p>
    <w:p w14:paraId="14597159"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Null0, adj_lh:</w:t>
      </w:r>
      <w:proofErr w:type="gramStart"/>
      <w:r w:rsidRPr="00A45238">
        <w:rPr>
          <w:rFonts w:ascii="Courier New" w:eastAsia="Courier New" w:hAnsi="Courier New" w:cs="Courier New"/>
          <w:color w:val="000000"/>
          <w:sz w:val="20"/>
          <w:szCs w:val="20"/>
        </w:rPr>
        <w:t>0,oce</w:t>
      </w:r>
      <w:proofErr w:type="gramEnd"/>
      <w:r w:rsidRPr="00A45238">
        <w:rPr>
          <w:rFonts w:ascii="Courier New" w:eastAsia="Courier New" w:hAnsi="Courier New" w:cs="Courier New"/>
          <w:color w:val="000000"/>
          <w:sz w:val="20"/>
          <w:szCs w:val="20"/>
        </w:rPr>
        <w:t>:0,status:0</w:t>
      </w:r>
    </w:p>
    <w:p w14:paraId="465E3202" w14:textId="77777777" w:rsidR="008B3F9B" w:rsidRPr="00A45238" w:rsidRDefault="008B3F9B" w:rsidP="008B3F9B">
      <w:pPr>
        <w:spacing w:before="0"/>
        <w:rPr>
          <w:rFonts w:ascii="Courier New" w:eastAsia="Courier New" w:hAnsi="Courier New" w:cs="Courier New"/>
          <w:color w:val="000000"/>
          <w:sz w:val="20"/>
          <w:szCs w:val="20"/>
        </w:rPr>
      </w:pPr>
    </w:p>
    <w:p w14:paraId="26B145ED"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Policy routing matches: 106 packets, 15941 bytes</w:t>
      </w:r>
    </w:p>
    <w:p w14:paraId="79D46EB5" w14:textId="77777777" w:rsidR="008B3F9B" w:rsidRDefault="008B3F9B" w:rsidP="008B3F9B">
      <w:pPr>
        <w:spacing w:before="0"/>
        <w:rPr>
          <w:rFonts w:ascii="Courier New" w:eastAsia="Courier New" w:hAnsi="Courier New" w:cs="Courier New"/>
          <w:color w:val="000000"/>
          <w:sz w:val="20"/>
          <w:szCs w:val="20"/>
        </w:rPr>
      </w:pPr>
    </w:p>
    <w:p w14:paraId="65A81F3F" w14:textId="77777777" w:rsidR="008B3F9B" w:rsidRPr="00A45238" w:rsidRDefault="008B3F9B" w:rsidP="008B3F9B">
      <w:pPr>
        <w:spacing w:before="0"/>
        <w:rPr>
          <w:rFonts w:ascii="Courier New" w:eastAsia="Courier New" w:hAnsi="Courier New" w:cs="Courier New"/>
          <w:color w:val="000000"/>
          <w:sz w:val="20"/>
          <w:szCs w:val="20"/>
        </w:rPr>
      </w:pPr>
    </w:p>
    <w:p w14:paraId="7DC399B6" w14:textId="77777777" w:rsidR="008B3F9B" w:rsidRPr="008B3F9B" w:rsidRDefault="008B3F9B" w:rsidP="008B3F9B">
      <w:pPr>
        <w:spacing w:before="0"/>
        <w:rPr>
          <w:rFonts w:ascii="Courier New" w:eastAsia="Courier New" w:hAnsi="Courier New" w:cs="Courier New"/>
          <w:b/>
          <w:color w:val="000000"/>
          <w:sz w:val="20"/>
          <w:szCs w:val="20"/>
        </w:rPr>
      </w:pPr>
      <w:proofErr w:type="spellStart"/>
      <w:r w:rsidRPr="008B3F9B">
        <w:rPr>
          <w:rFonts w:ascii="Courier New" w:eastAsia="Courier New" w:hAnsi="Courier New" w:cs="Courier New"/>
          <w:b/>
          <w:color w:val="000000"/>
          <w:sz w:val="20"/>
          <w:szCs w:val="20"/>
        </w:rPr>
        <w:t>Router#show</w:t>
      </w:r>
      <w:proofErr w:type="spellEnd"/>
      <w:r w:rsidRPr="008B3F9B">
        <w:rPr>
          <w:rFonts w:ascii="Courier New" w:eastAsia="Courier New" w:hAnsi="Courier New" w:cs="Courier New"/>
          <w:b/>
          <w:color w:val="000000"/>
          <w:sz w:val="20"/>
          <w:szCs w:val="20"/>
        </w:rPr>
        <w:t xml:space="preserve"> </w:t>
      </w:r>
      <w:proofErr w:type="spellStart"/>
      <w:r w:rsidRPr="008B3F9B">
        <w:rPr>
          <w:rFonts w:ascii="Courier New" w:eastAsia="Courier New" w:hAnsi="Courier New" w:cs="Courier New"/>
          <w:b/>
          <w:color w:val="000000"/>
          <w:sz w:val="20"/>
          <w:szCs w:val="20"/>
        </w:rPr>
        <w:t>ip</w:t>
      </w:r>
      <w:proofErr w:type="spellEnd"/>
      <w:r w:rsidRPr="008B3F9B">
        <w:rPr>
          <w:rFonts w:ascii="Courier New" w:eastAsia="Courier New" w:hAnsi="Courier New" w:cs="Courier New"/>
          <w:b/>
          <w:color w:val="000000"/>
          <w:sz w:val="20"/>
          <w:szCs w:val="20"/>
        </w:rPr>
        <w:t xml:space="preserve"> access-lists</w:t>
      </w:r>
    </w:p>
    <w:p w14:paraId="53ECD58D"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Extended IP access list 100</w:t>
      </w:r>
    </w:p>
    <w:p w14:paraId="3FC95492"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10 permit </w:t>
      </w:r>
      <w:proofErr w:type="spellStart"/>
      <w:r w:rsidRPr="00A45238">
        <w:rPr>
          <w:rFonts w:ascii="Courier New" w:eastAsia="Courier New" w:hAnsi="Courier New" w:cs="Courier New"/>
          <w:color w:val="000000"/>
          <w:sz w:val="20"/>
          <w:szCs w:val="20"/>
        </w:rPr>
        <w:t>tcp</w:t>
      </w:r>
      <w:proofErr w:type="spellEnd"/>
      <w:r w:rsidRPr="00A45238">
        <w:rPr>
          <w:rFonts w:ascii="Courier New" w:eastAsia="Courier New" w:hAnsi="Courier New" w:cs="Courier New"/>
          <w:color w:val="000000"/>
          <w:sz w:val="20"/>
          <w:szCs w:val="20"/>
        </w:rPr>
        <w:t xml:space="preserve"> 192.168.0.0 0.0.0.255 host 192.168.10.3 eq www (32 matches)</w:t>
      </w:r>
    </w:p>
    <w:p w14:paraId="29BE306B"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Extended IP access list 101</w:t>
      </w:r>
    </w:p>
    <w:p w14:paraId="00544860"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10 permit </w:t>
      </w:r>
      <w:proofErr w:type="spellStart"/>
      <w:r w:rsidRPr="00A45238">
        <w:rPr>
          <w:rFonts w:ascii="Courier New" w:eastAsia="Courier New" w:hAnsi="Courier New" w:cs="Courier New"/>
          <w:color w:val="000000"/>
          <w:sz w:val="20"/>
          <w:szCs w:val="20"/>
        </w:rPr>
        <w:t>tcp</w:t>
      </w:r>
      <w:proofErr w:type="spellEnd"/>
      <w:r w:rsidRPr="00A45238">
        <w:rPr>
          <w:rFonts w:ascii="Courier New" w:eastAsia="Courier New" w:hAnsi="Courier New" w:cs="Courier New"/>
          <w:color w:val="000000"/>
          <w:sz w:val="20"/>
          <w:szCs w:val="20"/>
        </w:rPr>
        <w:t xml:space="preserve"> 192.168.0.0 0.0.0.255 host 192.168.10.3 eq 443 (36 matches)</w:t>
      </w:r>
    </w:p>
    <w:p w14:paraId="3C6933A3"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Extended IP access list 102</w:t>
      </w:r>
    </w:p>
    <w:p w14:paraId="2AEEC6DD"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    10 permit </w:t>
      </w:r>
      <w:proofErr w:type="spellStart"/>
      <w:r w:rsidRPr="00A45238">
        <w:rPr>
          <w:rFonts w:ascii="Courier New" w:eastAsia="Courier New" w:hAnsi="Courier New" w:cs="Courier New"/>
          <w:color w:val="000000"/>
          <w:sz w:val="20"/>
          <w:szCs w:val="20"/>
        </w:rPr>
        <w:t>tcp</w:t>
      </w:r>
      <w:proofErr w:type="spellEnd"/>
      <w:r w:rsidRPr="00A45238">
        <w:rPr>
          <w:rFonts w:ascii="Courier New" w:eastAsia="Courier New" w:hAnsi="Courier New" w:cs="Courier New"/>
          <w:color w:val="000000"/>
          <w:sz w:val="20"/>
          <w:szCs w:val="20"/>
        </w:rPr>
        <w:t xml:space="preserve"> 192.168.0.0 0.0.0.255 host 192.168.10.4 eq www (96 matches)</w:t>
      </w:r>
    </w:p>
    <w:p w14:paraId="254FDB90"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lastRenderedPageBreak/>
        <w:t>Extended IP access list 103</w:t>
      </w:r>
    </w:p>
    <w:p w14:paraId="03A6DD89" w14:textId="77777777" w:rsidR="008B3F9B" w:rsidRPr="00A45238" w:rsidRDefault="008B3F9B" w:rsidP="008B3F9B">
      <w:pPr>
        <w:spacing w:before="0"/>
        <w:rPr>
          <w:rFonts w:ascii="Courier New" w:eastAsia="Courier New" w:hAnsi="Courier New" w:cs="Courier New"/>
          <w:color w:val="000000"/>
          <w:sz w:val="20"/>
          <w:szCs w:val="20"/>
        </w:rPr>
      </w:pPr>
      <w:r w:rsidRPr="00A45238">
        <w:rPr>
          <w:rFonts w:ascii="Courier New" w:eastAsia="Courier New" w:hAnsi="Courier New" w:cs="Courier New"/>
          <w:color w:val="000000"/>
          <w:sz w:val="20"/>
          <w:szCs w:val="20"/>
        </w:rPr>
        <w:t xml:space="preserve">10 permit </w:t>
      </w:r>
      <w:proofErr w:type="spellStart"/>
      <w:r w:rsidRPr="00A45238">
        <w:rPr>
          <w:rFonts w:ascii="Courier New" w:eastAsia="Courier New" w:hAnsi="Courier New" w:cs="Courier New"/>
          <w:color w:val="000000"/>
          <w:sz w:val="20"/>
          <w:szCs w:val="20"/>
        </w:rPr>
        <w:t>tcp</w:t>
      </w:r>
      <w:proofErr w:type="spellEnd"/>
      <w:r w:rsidRPr="00A45238">
        <w:rPr>
          <w:rFonts w:ascii="Courier New" w:eastAsia="Courier New" w:hAnsi="Courier New" w:cs="Courier New"/>
          <w:color w:val="000000"/>
          <w:sz w:val="20"/>
          <w:szCs w:val="20"/>
        </w:rPr>
        <w:t xml:space="preserve"> 192.168.0.0 0.0.0.255 host 192.168.10.4 eq 443 (106 matches)</w:t>
      </w:r>
    </w:p>
    <w:p w14:paraId="338D896B" w14:textId="77777777" w:rsidR="00462135" w:rsidRDefault="008B3F9B" w:rsidP="0021733E">
      <w:pPr>
        <w:ind w:left="0"/>
        <w:rPr>
          <w:sz w:val="24"/>
        </w:rPr>
      </w:pPr>
      <w:r>
        <w:rPr>
          <w:sz w:val="24"/>
        </w:rPr>
        <w:t xml:space="preserve">There should be matches whether the route forwards or blocks the packets—router must categorize the packet (with access-list) before making decision to forward it. </w:t>
      </w:r>
    </w:p>
    <w:p w14:paraId="57DD8DA2" w14:textId="77777777" w:rsidR="00D323E2" w:rsidRPr="0021733E" w:rsidRDefault="00D323E2" w:rsidP="0021733E">
      <w:pPr>
        <w:ind w:left="0"/>
        <w:rPr>
          <w:sz w:val="24"/>
        </w:rPr>
      </w:pPr>
    </w:p>
    <w:p w14:paraId="698F6FCB" w14:textId="77777777" w:rsidR="00206D85" w:rsidRDefault="0082464C" w:rsidP="00206D85">
      <w:pPr>
        <w:pStyle w:val="Heading2"/>
        <w:ind w:left="0"/>
        <w:rPr>
          <w:sz w:val="28"/>
        </w:rPr>
      </w:pPr>
      <w:r>
        <w:rPr>
          <w:sz w:val="28"/>
        </w:rPr>
        <w:t>Problems</w:t>
      </w:r>
      <w:r w:rsidR="002A7127">
        <w:rPr>
          <w:sz w:val="28"/>
        </w:rPr>
        <w:t xml:space="preserve"> encountered</w:t>
      </w:r>
    </w:p>
    <w:p w14:paraId="3EC0A6D2" w14:textId="77777777" w:rsidR="0055469E" w:rsidRPr="002A7127" w:rsidRDefault="009F2C5E" w:rsidP="0082464C">
      <w:pPr>
        <w:rPr>
          <w:b/>
          <w:sz w:val="24"/>
        </w:rPr>
      </w:pPr>
      <w:r>
        <w:rPr>
          <w:b/>
          <w:sz w:val="24"/>
        </w:rPr>
        <w:t xml:space="preserve">Microsoft Edge don’t </w:t>
      </w:r>
      <w:r w:rsidR="00D323E2">
        <w:rPr>
          <w:b/>
          <w:sz w:val="24"/>
        </w:rPr>
        <w:t>trust</w:t>
      </w:r>
      <w:r>
        <w:rPr>
          <w:b/>
          <w:sz w:val="24"/>
        </w:rPr>
        <w:t xml:space="preserve"> local developing Apache website</w:t>
      </w:r>
      <w:r w:rsidR="00FB1532" w:rsidRPr="002A7127">
        <w:rPr>
          <w:b/>
          <w:sz w:val="24"/>
        </w:rPr>
        <w:t xml:space="preserve">: </w:t>
      </w:r>
    </w:p>
    <w:p w14:paraId="7FCCAB97" w14:textId="77777777" w:rsidR="00FB1532" w:rsidRDefault="009F2C5E" w:rsidP="002A7127">
      <w:pPr>
        <w:ind w:left="720"/>
        <w:rPr>
          <w:sz w:val="24"/>
        </w:rPr>
      </w:pPr>
      <w:r>
        <w:rPr>
          <w:sz w:val="24"/>
        </w:rPr>
        <w:t xml:space="preserve">This problem haunted me for a while, as I tried desperately to troubleshoot my Apache server. It turned out that my Apache servers work perfectly fine, but just Microsoft Edge don’t trust the less-secure local servers (it doesn’t trust self-assigned certificate by default, which makes sure that client is not talking to the fake server). </w:t>
      </w:r>
    </w:p>
    <w:p w14:paraId="69DFAFDF" w14:textId="77777777" w:rsidR="009F2C5E" w:rsidRDefault="009F2C5E" w:rsidP="002A7127">
      <w:pPr>
        <w:ind w:left="720"/>
        <w:rPr>
          <w:sz w:val="24"/>
        </w:rPr>
      </w:pPr>
      <w:r>
        <w:rPr>
          <w:sz w:val="24"/>
        </w:rPr>
        <w:t xml:space="preserve">The solution is very easy: use Chrome or Firefox instead. </w:t>
      </w:r>
    </w:p>
    <w:p w14:paraId="456AED21" w14:textId="77777777" w:rsidR="0021733E" w:rsidRDefault="0021733E" w:rsidP="009F2C5E">
      <w:pPr>
        <w:rPr>
          <w:sz w:val="24"/>
        </w:rPr>
      </w:pPr>
      <w:r>
        <w:rPr>
          <w:noProof/>
        </w:rPr>
        <w:drawing>
          <wp:inline distT="0" distB="0" distL="0" distR="0" wp14:anchorId="415AE36C" wp14:editId="56D37AD4">
            <wp:extent cx="5943600" cy="2600077"/>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1414"/>
                    <a:stretch/>
                  </pic:blipFill>
                  <pic:spPr bwMode="auto">
                    <a:xfrm>
                      <a:off x="0" y="0"/>
                      <a:ext cx="5943600" cy="2600077"/>
                    </a:xfrm>
                    <a:prstGeom prst="rect">
                      <a:avLst/>
                    </a:prstGeom>
                    <a:ln>
                      <a:noFill/>
                    </a:ln>
                    <a:extLst>
                      <a:ext uri="{53640926-AAD7-44D8-BBD7-CCE9431645EC}">
                        <a14:shadowObscured xmlns:a14="http://schemas.microsoft.com/office/drawing/2010/main"/>
                      </a:ext>
                    </a:extLst>
                  </pic:spPr>
                </pic:pic>
              </a:graphicData>
            </a:graphic>
          </wp:inline>
        </w:drawing>
      </w:r>
    </w:p>
    <w:p w14:paraId="3217F324" w14:textId="77777777" w:rsidR="00D323E2" w:rsidRPr="005B69CD" w:rsidRDefault="00D323E2" w:rsidP="009F2C5E">
      <w:pPr>
        <w:rPr>
          <w:sz w:val="24"/>
        </w:rPr>
      </w:pPr>
    </w:p>
    <w:p w14:paraId="5BD771FC" w14:textId="77777777" w:rsidR="0082464C" w:rsidRPr="002A7127" w:rsidRDefault="00D323E2" w:rsidP="0082464C">
      <w:pPr>
        <w:rPr>
          <w:b/>
          <w:sz w:val="24"/>
        </w:rPr>
      </w:pPr>
      <w:r>
        <w:rPr>
          <w:b/>
          <w:sz w:val="24"/>
        </w:rPr>
        <w:t>Server Linux VM can’t connect to Internet and download Apache under NAT mode</w:t>
      </w:r>
      <w:r w:rsidR="00CF6AF9" w:rsidRPr="002A7127">
        <w:rPr>
          <w:b/>
          <w:sz w:val="24"/>
        </w:rPr>
        <w:t>:</w:t>
      </w:r>
    </w:p>
    <w:p w14:paraId="733CBC71" w14:textId="77777777" w:rsidR="00904312" w:rsidRDefault="00D323E2" w:rsidP="002A7127">
      <w:pPr>
        <w:ind w:left="720"/>
        <w:rPr>
          <w:sz w:val="24"/>
        </w:rPr>
      </w:pPr>
      <w:r>
        <w:rPr>
          <w:sz w:val="24"/>
        </w:rPr>
        <w:t xml:space="preserve">Apache needs to be download online, so server much connect to the Internet first. Thus, we can bridge the network to download necessary files, then use NAT connections. </w:t>
      </w:r>
    </w:p>
    <w:p w14:paraId="7C162A77" w14:textId="77777777" w:rsidR="00D323E2" w:rsidRPr="005B69CD" w:rsidRDefault="00D323E2" w:rsidP="00D323E2">
      <w:pPr>
        <w:rPr>
          <w:sz w:val="24"/>
        </w:rPr>
      </w:pPr>
    </w:p>
    <w:p w14:paraId="79681B53" w14:textId="77777777" w:rsidR="00904312" w:rsidRPr="002A7127" w:rsidRDefault="00D445AD" w:rsidP="0082464C">
      <w:pPr>
        <w:rPr>
          <w:b/>
          <w:sz w:val="24"/>
        </w:rPr>
      </w:pPr>
      <w:r>
        <w:rPr>
          <w:b/>
          <w:sz w:val="24"/>
        </w:rPr>
        <w:t>Router routes both all traffic between two networks without blocking it</w:t>
      </w:r>
      <w:r w:rsidR="00904312" w:rsidRPr="002A7127">
        <w:rPr>
          <w:b/>
          <w:sz w:val="24"/>
        </w:rPr>
        <w:t>:</w:t>
      </w:r>
    </w:p>
    <w:p w14:paraId="29ED4859" w14:textId="77777777" w:rsidR="0082464C" w:rsidRDefault="00D445AD" w:rsidP="002A7127">
      <w:pPr>
        <w:ind w:left="720"/>
        <w:rPr>
          <w:sz w:val="24"/>
        </w:rPr>
      </w:pPr>
      <w:r>
        <w:rPr>
          <w:sz w:val="24"/>
        </w:rPr>
        <w:t xml:space="preserve">Since both networks are directly connected to the router, not routing protocol is necessary the communication in two. If router routes everything across, then Policy-Based Routing is not working. </w:t>
      </w:r>
    </w:p>
    <w:p w14:paraId="0EFD484A" w14:textId="77777777" w:rsidR="00D445AD" w:rsidRDefault="00D445AD" w:rsidP="002A7127">
      <w:pPr>
        <w:ind w:left="720"/>
        <w:rPr>
          <w:sz w:val="24"/>
        </w:rPr>
      </w:pPr>
      <w:r>
        <w:rPr>
          <w:sz w:val="24"/>
        </w:rPr>
        <w:lastRenderedPageBreak/>
        <w:t xml:space="preserve">I suspected that I placed the extended ACL in the wrong interface; and I find the problem: </w:t>
      </w:r>
    </w:p>
    <w:p w14:paraId="25CAFD13" w14:textId="77777777" w:rsidR="00D445AD" w:rsidRDefault="00D445AD" w:rsidP="00D445AD">
      <w:pPr>
        <w:ind w:left="0"/>
        <w:rPr>
          <w:sz w:val="24"/>
        </w:rPr>
      </w:pPr>
    </w:p>
    <w:p w14:paraId="775B9299" w14:textId="77777777" w:rsidR="00D445AD" w:rsidRPr="00336711" w:rsidRDefault="00D445AD" w:rsidP="00D445AD">
      <w:pPr>
        <w:spacing w:before="0"/>
        <w:rPr>
          <w:rFonts w:ascii="Courier New" w:hAnsi="Courier New" w:cs="Courier New"/>
          <w:b/>
          <w:sz w:val="20"/>
        </w:rPr>
      </w:pPr>
      <w:r w:rsidRPr="00336711">
        <w:rPr>
          <w:rFonts w:ascii="Courier New" w:hAnsi="Courier New" w:cs="Courier New"/>
          <w:b/>
          <w:sz w:val="20"/>
        </w:rPr>
        <w:t>Router(config-</w:t>
      </w:r>
      <w:proofErr w:type="gramStart"/>
      <w:r w:rsidRPr="00336711">
        <w:rPr>
          <w:rFonts w:ascii="Courier New" w:hAnsi="Courier New" w:cs="Courier New"/>
          <w:b/>
          <w:sz w:val="20"/>
        </w:rPr>
        <w:t>if)#</w:t>
      </w:r>
      <w:proofErr w:type="gramEnd"/>
      <w:r w:rsidRPr="00336711">
        <w:rPr>
          <w:rFonts w:ascii="Courier New" w:hAnsi="Courier New" w:cs="Courier New"/>
          <w:b/>
          <w:sz w:val="20"/>
        </w:rPr>
        <w:t xml:space="preserve">do debug </w:t>
      </w:r>
      <w:proofErr w:type="spellStart"/>
      <w:r w:rsidRPr="00336711">
        <w:rPr>
          <w:rFonts w:ascii="Courier New" w:hAnsi="Courier New" w:cs="Courier New"/>
          <w:b/>
          <w:sz w:val="20"/>
        </w:rPr>
        <w:t>ip</w:t>
      </w:r>
      <w:proofErr w:type="spellEnd"/>
      <w:r w:rsidRPr="00336711">
        <w:rPr>
          <w:rFonts w:ascii="Courier New" w:hAnsi="Courier New" w:cs="Courier New"/>
          <w:b/>
          <w:sz w:val="20"/>
        </w:rPr>
        <w:t xml:space="preserve"> policy</w:t>
      </w:r>
    </w:p>
    <w:p w14:paraId="0F13E97A" w14:textId="77777777" w:rsidR="00D445AD" w:rsidRPr="00336711" w:rsidRDefault="00D445AD" w:rsidP="00D445AD">
      <w:pPr>
        <w:spacing w:before="0"/>
        <w:rPr>
          <w:rFonts w:ascii="Courier New" w:hAnsi="Courier New" w:cs="Courier New"/>
          <w:sz w:val="20"/>
        </w:rPr>
      </w:pPr>
      <w:r w:rsidRPr="00336711">
        <w:rPr>
          <w:rFonts w:ascii="Courier New" w:hAnsi="Courier New" w:cs="Courier New"/>
          <w:sz w:val="20"/>
        </w:rPr>
        <w:t>Policy routing debugging is on</w:t>
      </w:r>
    </w:p>
    <w:p w14:paraId="09F0A465" w14:textId="77777777" w:rsidR="00D445AD" w:rsidRPr="00336711" w:rsidRDefault="00D445AD" w:rsidP="00D445AD">
      <w:pPr>
        <w:spacing w:before="0"/>
        <w:rPr>
          <w:rFonts w:ascii="Courier New" w:hAnsi="Courier New" w:cs="Courier New"/>
          <w:sz w:val="20"/>
        </w:rPr>
      </w:pPr>
    </w:p>
    <w:p w14:paraId="6FDF7D92" w14:textId="77777777" w:rsidR="00D445AD" w:rsidRPr="00336711" w:rsidRDefault="00D445AD" w:rsidP="00D445AD">
      <w:pPr>
        <w:spacing w:before="0"/>
        <w:rPr>
          <w:rFonts w:ascii="Courier New" w:hAnsi="Courier New" w:cs="Courier New"/>
          <w:sz w:val="20"/>
        </w:rPr>
      </w:pPr>
      <w:r w:rsidRPr="00336711">
        <w:rPr>
          <w:rFonts w:ascii="Courier New" w:hAnsi="Courier New" w:cs="Courier New"/>
          <w:sz w:val="20"/>
        </w:rPr>
        <w:t>Router(config-</w:t>
      </w:r>
      <w:proofErr w:type="gramStart"/>
      <w:r w:rsidRPr="00336711">
        <w:rPr>
          <w:rFonts w:ascii="Courier New" w:hAnsi="Courier New" w:cs="Courier New"/>
          <w:sz w:val="20"/>
        </w:rPr>
        <w:t>if)#</w:t>
      </w:r>
      <w:proofErr w:type="gramEnd"/>
    </w:p>
    <w:p w14:paraId="6BE143CC" w14:textId="77777777" w:rsidR="00D445AD" w:rsidRPr="00336711" w:rsidRDefault="00D445AD" w:rsidP="00D445AD">
      <w:pPr>
        <w:spacing w:before="0"/>
        <w:rPr>
          <w:rFonts w:ascii="Courier New" w:hAnsi="Courier New" w:cs="Courier New"/>
          <w:sz w:val="20"/>
        </w:rPr>
      </w:pPr>
      <w:r w:rsidRPr="00336711">
        <w:rPr>
          <w:rFonts w:ascii="Courier New" w:hAnsi="Courier New" w:cs="Courier New"/>
          <w:sz w:val="20"/>
        </w:rPr>
        <w:t xml:space="preserve">*Apr 26 15:04:56.527: IP: s=192.168.10.4 (GigabitEthernet0/1), d=192.168.0.3, le                                                                                                                               n 52, </w:t>
      </w:r>
      <w:r w:rsidRPr="00336711">
        <w:rPr>
          <w:rFonts w:ascii="Courier New" w:hAnsi="Courier New" w:cs="Courier New"/>
          <w:b/>
          <w:sz w:val="20"/>
        </w:rPr>
        <w:t xml:space="preserve">FIB policy </w:t>
      </w:r>
      <w:proofErr w:type="gramStart"/>
      <w:r w:rsidRPr="00336711">
        <w:rPr>
          <w:rFonts w:ascii="Courier New" w:hAnsi="Courier New" w:cs="Courier New"/>
          <w:b/>
          <w:sz w:val="20"/>
        </w:rPr>
        <w:t>rejected(</w:t>
      </w:r>
      <w:proofErr w:type="gramEnd"/>
      <w:r w:rsidRPr="00336711">
        <w:rPr>
          <w:rFonts w:ascii="Courier New" w:hAnsi="Courier New" w:cs="Courier New"/>
          <w:b/>
          <w:sz w:val="20"/>
        </w:rPr>
        <w:t>no match)</w:t>
      </w:r>
      <w:r w:rsidRPr="00336711">
        <w:rPr>
          <w:rFonts w:ascii="Courier New" w:hAnsi="Courier New" w:cs="Courier New"/>
          <w:sz w:val="20"/>
        </w:rPr>
        <w:t xml:space="preserve"> - normal forwarding</w:t>
      </w:r>
    </w:p>
    <w:p w14:paraId="3BF2C965" w14:textId="77777777" w:rsidR="00D445AD" w:rsidRPr="00336711" w:rsidRDefault="00D445AD" w:rsidP="00D445AD">
      <w:pPr>
        <w:spacing w:before="0"/>
        <w:rPr>
          <w:rFonts w:ascii="Courier New" w:hAnsi="Courier New" w:cs="Courier New"/>
          <w:sz w:val="20"/>
        </w:rPr>
      </w:pPr>
      <w:r w:rsidRPr="00336711">
        <w:rPr>
          <w:rFonts w:ascii="Courier New" w:hAnsi="Courier New" w:cs="Courier New"/>
          <w:sz w:val="20"/>
        </w:rPr>
        <w:t xml:space="preserve">*Apr 26 15:04:56.527: IP: s=192.168.10.4 (GigabitEthernet0/1), d=192.168.0.3, le                                                                                                                               n 40, </w:t>
      </w:r>
      <w:r w:rsidRPr="00336711">
        <w:rPr>
          <w:rFonts w:ascii="Courier New" w:hAnsi="Courier New" w:cs="Courier New"/>
          <w:b/>
          <w:sz w:val="20"/>
        </w:rPr>
        <w:t xml:space="preserve">FIB policy </w:t>
      </w:r>
      <w:proofErr w:type="gramStart"/>
      <w:r w:rsidRPr="00336711">
        <w:rPr>
          <w:rFonts w:ascii="Courier New" w:hAnsi="Courier New" w:cs="Courier New"/>
          <w:b/>
          <w:sz w:val="20"/>
        </w:rPr>
        <w:t>rejected(</w:t>
      </w:r>
      <w:proofErr w:type="gramEnd"/>
      <w:r w:rsidRPr="00336711">
        <w:rPr>
          <w:rFonts w:ascii="Courier New" w:hAnsi="Courier New" w:cs="Courier New"/>
          <w:b/>
          <w:sz w:val="20"/>
        </w:rPr>
        <w:t>no match)</w:t>
      </w:r>
      <w:r w:rsidRPr="00336711">
        <w:rPr>
          <w:rFonts w:ascii="Courier New" w:hAnsi="Courier New" w:cs="Courier New"/>
          <w:sz w:val="20"/>
        </w:rPr>
        <w:t xml:space="preserve"> - normal forwarding</w:t>
      </w:r>
    </w:p>
    <w:p w14:paraId="6C24EAE6" w14:textId="77777777" w:rsidR="00D445AD" w:rsidRPr="00336711" w:rsidRDefault="00D445AD" w:rsidP="00D445AD">
      <w:pPr>
        <w:spacing w:before="0"/>
        <w:rPr>
          <w:rFonts w:ascii="Courier New" w:hAnsi="Courier New" w:cs="Courier New"/>
          <w:sz w:val="20"/>
        </w:rPr>
      </w:pPr>
      <w:r w:rsidRPr="00336711">
        <w:rPr>
          <w:rFonts w:ascii="Courier New" w:hAnsi="Courier New" w:cs="Courier New"/>
          <w:sz w:val="20"/>
        </w:rPr>
        <w:t xml:space="preserve">*Apr 26 15:04:56.535: IP: s=192.168.10.4 (GigabitEthernet0/1), d=192.168.0.3, le                                                                                                                               n 1464, </w:t>
      </w:r>
      <w:r w:rsidRPr="00336711">
        <w:rPr>
          <w:rFonts w:ascii="Courier New" w:hAnsi="Courier New" w:cs="Courier New"/>
          <w:b/>
          <w:sz w:val="20"/>
        </w:rPr>
        <w:t xml:space="preserve">FIB policy </w:t>
      </w:r>
      <w:proofErr w:type="gramStart"/>
      <w:r w:rsidRPr="00336711">
        <w:rPr>
          <w:rFonts w:ascii="Courier New" w:hAnsi="Courier New" w:cs="Courier New"/>
          <w:b/>
          <w:sz w:val="20"/>
        </w:rPr>
        <w:t>rejected(</w:t>
      </w:r>
      <w:proofErr w:type="gramEnd"/>
      <w:r w:rsidRPr="00336711">
        <w:rPr>
          <w:rFonts w:ascii="Courier New" w:hAnsi="Courier New" w:cs="Courier New"/>
          <w:b/>
          <w:sz w:val="20"/>
        </w:rPr>
        <w:t>no match)</w:t>
      </w:r>
      <w:r w:rsidRPr="00336711">
        <w:rPr>
          <w:rFonts w:ascii="Courier New" w:hAnsi="Courier New" w:cs="Courier New"/>
          <w:sz w:val="20"/>
        </w:rPr>
        <w:t xml:space="preserve"> - normal forwarding</w:t>
      </w:r>
    </w:p>
    <w:p w14:paraId="5F547722" w14:textId="77777777" w:rsidR="00D445AD" w:rsidRPr="00336711" w:rsidRDefault="00D445AD" w:rsidP="00D445AD">
      <w:pPr>
        <w:spacing w:before="0"/>
        <w:rPr>
          <w:rFonts w:ascii="Courier New" w:hAnsi="Courier New" w:cs="Courier New"/>
          <w:sz w:val="20"/>
        </w:rPr>
      </w:pPr>
    </w:p>
    <w:p w14:paraId="466B3DAD" w14:textId="77777777" w:rsidR="00D445AD" w:rsidRPr="00336711" w:rsidRDefault="00D445AD" w:rsidP="00D445AD">
      <w:pPr>
        <w:spacing w:before="0"/>
        <w:rPr>
          <w:rFonts w:ascii="Courier New" w:hAnsi="Courier New" w:cs="Courier New"/>
          <w:sz w:val="20"/>
        </w:rPr>
      </w:pPr>
      <w:r w:rsidRPr="00336711">
        <w:rPr>
          <w:rFonts w:ascii="Courier New" w:hAnsi="Courier New" w:cs="Courier New"/>
          <w:sz w:val="20"/>
        </w:rPr>
        <w:t>… and a lot of</w:t>
      </w:r>
      <w:r w:rsidRPr="00336711">
        <w:rPr>
          <w:rFonts w:ascii="Courier New" w:hAnsi="Courier New" w:cs="Courier New"/>
          <w:b/>
          <w:sz w:val="20"/>
        </w:rPr>
        <w:t xml:space="preserve"> FIB policy </w:t>
      </w:r>
      <w:proofErr w:type="gramStart"/>
      <w:r w:rsidRPr="00336711">
        <w:rPr>
          <w:rFonts w:ascii="Courier New" w:hAnsi="Courier New" w:cs="Courier New"/>
          <w:b/>
          <w:sz w:val="20"/>
        </w:rPr>
        <w:t>rejected(</w:t>
      </w:r>
      <w:proofErr w:type="gramEnd"/>
      <w:r w:rsidRPr="00336711">
        <w:rPr>
          <w:rFonts w:ascii="Courier New" w:hAnsi="Courier New" w:cs="Courier New"/>
          <w:b/>
          <w:sz w:val="20"/>
        </w:rPr>
        <w:t>no match)…</w:t>
      </w:r>
    </w:p>
    <w:p w14:paraId="1B29E606" w14:textId="77777777" w:rsidR="00D445AD" w:rsidRDefault="00D445AD" w:rsidP="00904312">
      <w:pPr>
        <w:rPr>
          <w:sz w:val="24"/>
        </w:rPr>
      </w:pPr>
      <w:r>
        <w:rPr>
          <w:sz w:val="24"/>
        </w:rPr>
        <w:tab/>
      </w:r>
    </w:p>
    <w:p w14:paraId="316A354B" w14:textId="77777777" w:rsidR="00D445AD" w:rsidRDefault="00D445AD" w:rsidP="00D445AD">
      <w:pPr>
        <w:ind w:left="720"/>
        <w:rPr>
          <w:sz w:val="24"/>
        </w:rPr>
      </w:pPr>
      <w:r>
        <w:rPr>
          <w:sz w:val="24"/>
        </w:rPr>
        <w:t xml:space="preserve">Theatrically every webpage traffic in this network should have a match, but there is no match. It’s because that I put command </w:t>
      </w:r>
      <w:proofErr w:type="spellStart"/>
      <w:r w:rsidRPr="00D445AD">
        <w:rPr>
          <w:rFonts w:ascii="Courier New" w:eastAsia="Courier New" w:hAnsi="Courier New" w:cs="Courier New"/>
          <w:b/>
          <w:color w:val="000000"/>
          <w:szCs w:val="20"/>
        </w:rPr>
        <w:t>ip</w:t>
      </w:r>
      <w:proofErr w:type="spellEnd"/>
      <w:r w:rsidRPr="00D445AD">
        <w:rPr>
          <w:rFonts w:ascii="Courier New" w:eastAsia="Courier New" w:hAnsi="Courier New" w:cs="Courier New"/>
          <w:b/>
          <w:color w:val="000000"/>
          <w:szCs w:val="20"/>
        </w:rPr>
        <w:t xml:space="preserve"> policy route-map Routing</w:t>
      </w:r>
      <w:r>
        <w:rPr>
          <w:sz w:val="24"/>
        </w:rPr>
        <w:t xml:space="preserve"> on the wrong interface (G0/1). The right interface should be one facing users, not servers. It makes sense though: traffic must be decided where to go first, before it arrives at the destination interface. </w:t>
      </w:r>
    </w:p>
    <w:p w14:paraId="528B522A" w14:textId="77777777" w:rsidR="00D445AD" w:rsidRDefault="00D445AD" w:rsidP="00D445AD">
      <w:pPr>
        <w:ind w:firstLine="648"/>
        <w:rPr>
          <w:sz w:val="24"/>
        </w:rPr>
      </w:pPr>
      <w:r>
        <w:rPr>
          <w:sz w:val="24"/>
        </w:rPr>
        <w:t xml:space="preserve">So, I changed it, and the debug message shows. </w:t>
      </w:r>
    </w:p>
    <w:p w14:paraId="45DBFFE1" w14:textId="77777777" w:rsidR="00D445AD" w:rsidRDefault="00D445AD" w:rsidP="00D445AD"/>
    <w:p w14:paraId="23F446C9" w14:textId="77777777" w:rsidR="00D445AD" w:rsidRPr="00D445AD" w:rsidRDefault="00D445AD" w:rsidP="00D445AD">
      <w:pPr>
        <w:rPr>
          <w:sz w:val="24"/>
        </w:rPr>
      </w:pPr>
      <w:r w:rsidRPr="00D445AD">
        <w:rPr>
          <w:sz w:val="24"/>
        </w:rPr>
        <w:t>Debug messages continue:</w:t>
      </w:r>
    </w:p>
    <w:p w14:paraId="6D4C6402" w14:textId="77777777" w:rsidR="00D445AD" w:rsidRPr="00336711" w:rsidRDefault="00D445AD" w:rsidP="00D445AD">
      <w:pPr>
        <w:rPr>
          <w:rFonts w:ascii="Courier New" w:hAnsi="Courier New" w:cs="Courier New"/>
          <w:sz w:val="20"/>
        </w:rPr>
      </w:pPr>
      <w:r w:rsidRPr="00336711">
        <w:rPr>
          <w:rFonts w:ascii="Courier New" w:hAnsi="Courier New" w:cs="Courier New"/>
          <w:sz w:val="20"/>
        </w:rPr>
        <w:t xml:space="preserve">*Apr 26 15:27:58.815: IP: s=192.168.0.3 (GigabitEthernet0/0), d=192.168.10.4, </w:t>
      </w:r>
      <w:proofErr w:type="spellStart"/>
      <w:r w:rsidRPr="00336711">
        <w:rPr>
          <w:rFonts w:ascii="Courier New" w:hAnsi="Courier New" w:cs="Courier New"/>
          <w:sz w:val="20"/>
        </w:rPr>
        <w:t>len</w:t>
      </w:r>
      <w:proofErr w:type="spellEnd"/>
      <w:r w:rsidRPr="00336711">
        <w:rPr>
          <w:rFonts w:ascii="Courier New" w:hAnsi="Courier New" w:cs="Courier New"/>
          <w:sz w:val="20"/>
        </w:rPr>
        <w:t xml:space="preserve"> 52, </w:t>
      </w:r>
      <w:r w:rsidRPr="00336711">
        <w:rPr>
          <w:rFonts w:ascii="Courier New" w:hAnsi="Courier New" w:cs="Courier New"/>
          <w:b/>
          <w:sz w:val="20"/>
        </w:rPr>
        <w:t>FIB policy match</w:t>
      </w:r>
    </w:p>
    <w:p w14:paraId="26A59C83" w14:textId="77777777" w:rsidR="00D445AD" w:rsidRPr="00336711" w:rsidRDefault="00D445AD" w:rsidP="00D445AD">
      <w:pPr>
        <w:rPr>
          <w:rFonts w:ascii="Courier New" w:hAnsi="Courier New" w:cs="Courier New"/>
          <w:sz w:val="20"/>
        </w:rPr>
      </w:pPr>
      <w:r w:rsidRPr="00336711">
        <w:rPr>
          <w:rFonts w:ascii="Courier New" w:hAnsi="Courier New" w:cs="Courier New"/>
          <w:sz w:val="20"/>
        </w:rPr>
        <w:t xml:space="preserve">*Apr 26 15:27:58.815: IP: s=192.168.0.3 (GigabitEthernet0/0), d=192.168.10.4, </w:t>
      </w:r>
      <w:proofErr w:type="spellStart"/>
      <w:r w:rsidRPr="00336711">
        <w:rPr>
          <w:rFonts w:ascii="Courier New" w:hAnsi="Courier New" w:cs="Courier New"/>
          <w:sz w:val="20"/>
        </w:rPr>
        <w:t>len</w:t>
      </w:r>
      <w:proofErr w:type="spellEnd"/>
      <w:r w:rsidRPr="00336711">
        <w:rPr>
          <w:rFonts w:ascii="Courier New" w:hAnsi="Courier New" w:cs="Courier New"/>
          <w:sz w:val="20"/>
        </w:rPr>
        <w:t xml:space="preserve"> 52, PBR Counted</w:t>
      </w:r>
    </w:p>
    <w:p w14:paraId="3A7203C3" w14:textId="77777777" w:rsidR="00D445AD" w:rsidRPr="00336711" w:rsidRDefault="00D445AD" w:rsidP="00D445AD">
      <w:pPr>
        <w:rPr>
          <w:rFonts w:ascii="Courier New" w:hAnsi="Courier New" w:cs="Courier New"/>
          <w:sz w:val="20"/>
        </w:rPr>
      </w:pPr>
      <w:r w:rsidRPr="00336711">
        <w:rPr>
          <w:rFonts w:ascii="Courier New" w:hAnsi="Courier New" w:cs="Courier New"/>
          <w:sz w:val="20"/>
        </w:rPr>
        <w:t xml:space="preserve">*Apr 26 15:27:58.815: IP: s=192.168.0.3 (GigabitEthernet0/0), d=192.168.10.4, </w:t>
      </w:r>
      <w:proofErr w:type="spellStart"/>
      <w:r w:rsidRPr="00336711">
        <w:rPr>
          <w:rFonts w:ascii="Courier New" w:hAnsi="Courier New" w:cs="Courier New"/>
          <w:sz w:val="20"/>
        </w:rPr>
        <w:t>len</w:t>
      </w:r>
      <w:proofErr w:type="spellEnd"/>
      <w:r w:rsidRPr="00336711">
        <w:rPr>
          <w:rFonts w:ascii="Courier New" w:hAnsi="Courier New" w:cs="Courier New"/>
          <w:sz w:val="20"/>
        </w:rPr>
        <w:t xml:space="preserve"> 52, policy match</w:t>
      </w:r>
    </w:p>
    <w:p w14:paraId="43073631" w14:textId="77777777" w:rsidR="00D445AD" w:rsidRPr="00336711" w:rsidRDefault="00D445AD" w:rsidP="00D445AD">
      <w:pPr>
        <w:rPr>
          <w:rFonts w:ascii="Courier New" w:hAnsi="Courier New" w:cs="Courier New"/>
          <w:sz w:val="20"/>
        </w:rPr>
      </w:pPr>
      <w:r w:rsidRPr="00336711">
        <w:rPr>
          <w:rFonts w:ascii="Courier New" w:hAnsi="Courier New" w:cs="Courier New"/>
          <w:sz w:val="20"/>
        </w:rPr>
        <w:t>*Apr 26 15:27:58.815: IP: route map Routing, item 30, permit</w:t>
      </w:r>
    </w:p>
    <w:p w14:paraId="06B6D44A" w14:textId="77777777" w:rsidR="00D445AD" w:rsidRPr="00336711" w:rsidRDefault="00D445AD" w:rsidP="00D445AD">
      <w:pPr>
        <w:rPr>
          <w:rFonts w:ascii="Courier New" w:hAnsi="Courier New" w:cs="Courier New"/>
          <w:b/>
          <w:sz w:val="20"/>
        </w:rPr>
      </w:pPr>
      <w:r w:rsidRPr="00336711">
        <w:rPr>
          <w:rFonts w:ascii="Courier New" w:hAnsi="Courier New" w:cs="Courier New"/>
          <w:sz w:val="20"/>
        </w:rPr>
        <w:t xml:space="preserve">*Apr 26 15:27:58.815: IP: s=192.168.0.3 (GigabitEthernet0/0), d=192.168.10.4 (Null0), </w:t>
      </w:r>
      <w:proofErr w:type="spellStart"/>
      <w:r w:rsidRPr="00336711">
        <w:rPr>
          <w:rFonts w:ascii="Courier New" w:hAnsi="Courier New" w:cs="Courier New"/>
          <w:sz w:val="20"/>
        </w:rPr>
        <w:t>len</w:t>
      </w:r>
      <w:proofErr w:type="spellEnd"/>
      <w:r w:rsidRPr="00336711">
        <w:rPr>
          <w:rFonts w:ascii="Courier New" w:hAnsi="Courier New" w:cs="Courier New"/>
          <w:sz w:val="20"/>
        </w:rPr>
        <w:t xml:space="preserve"> 52, </w:t>
      </w:r>
      <w:r w:rsidRPr="00336711">
        <w:rPr>
          <w:rFonts w:ascii="Courier New" w:hAnsi="Courier New" w:cs="Courier New"/>
          <w:b/>
          <w:sz w:val="20"/>
        </w:rPr>
        <w:t>policy routed</w:t>
      </w:r>
    </w:p>
    <w:p w14:paraId="2EFAD03C" w14:textId="77777777" w:rsidR="00D445AD" w:rsidRPr="00336711" w:rsidRDefault="00D445AD" w:rsidP="00D445AD">
      <w:pPr>
        <w:rPr>
          <w:rFonts w:ascii="Courier New" w:hAnsi="Courier New" w:cs="Courier New"/>
          <w:sz w:val="20"/>
        </w:rPr>
      </w:pPr>
      <w:r w:rsidRPr="00336711">
        <w:rPr>
          <w:rFonts w:ascii="Courier New" w:hAnsi="Courier New" w:cs="Courier New"/>
          <w:sz w:val="20"/>
        </w:rPr>
        <w:t>*Apr 26 15:27:58.815: IP: GigabitEthernet0/0 to Null0 192.168.10.4</w:t>
      </w:r>
    </w:p>
    <w:p w14:paraId="67134DDC" w14:textId="77777777" w:rsidR="00D445AD" w:rsidRPr="00336711" w:rsidRDefault="00D445AD" w:rsidP="00D445AD">
      <w:pPr>
        <w:rPr>
          <w:rFonts w:ascii="Courier New" w:hAnsi="Courier New" w:cs="Courier New"/>
          <w:sz w:val="20"/>
        </w:rPr>
      </w:pPr>
      <w:r w:rsidRPr="00336711">
        <w:rPr>
          <w:rFonts w:ascii="Courier New" w:hAnsi="Courier New" w:cs="Courier New"/>
          <w:sz w:val="20"/>
        </w:rPr>
        <w:t xml:space="preserve">*Apr 26 15:27:58.819: IP: s=192.168.0.3 (GigabitEthernet0/0), d=192.168.10.4, </w:t>
      </w:r>
      <w:proofErr w:type="spellStart"/>
      <w:r w:rsidRPr="00336711">
        <w:rPr>
          <w:rFonts w:ascii="Courier New" w:hAnsi="Courier New" w:cs="Courier New"/>
          <w:sz w:val="20"/>
        </w:rPr>
        <w:t>len</w:t>
      </w:r>
      <w:proofErr w:type="spellEnd"/>
      <w:r w:rsidRPr="00336711">
        <w:rPr>
          <w:rFonts w:ascii="Courier New" w:hAnsi="Courier New" w:cs="Courier New"/>
          <w:sz w:val="20"/>
        </w:rPr>
        <w:t xml:space="preserve"> 52, FIB policy match</w:t>
      </w:r>
    </w:p>
    <w:p w14:paraId="6A9ED65F" w14:textId="77777777" w:rsidR="00D445AD" w:rsidRPr="00336711" w:rsidRDefault="00D445AD" w:rsidP="00D445AD">
      <w:pPr>
        <w:rPr>
          <w:rFonts w:ascii="Courier New" w:hAnsi="Courier New" w:cs="Courier New"/>
          <w:sz w:val="20"/>
        </w:rPr>
      </w:pPr>
      <w:r w:rsidRPr="00336711">
        <w:rPr>
          <w:rFonts w:ascii="Courier New" w:hAnsi="Courier New" w:cs="Courier New"/>
          <w:sz w:val="20"/>
        </w:rPr>
        <w:t xml:space="preserve">*Apr 26 15:27:58.819: IP: s=192.168.0.3 (GigabitEthernet0/0), d=192.168.10.4, </w:t>
      </w:r>
      <w:proofErr w:type="spellStart"/>
      <w:r w:rsidRPr="00336711">
        <w:rPr>
          <w:rFonts w:ascii="Courier New" w:hAnsi="Courier New" w:cs="Courier New"/>
          <w:sz w:val="20"/>
        </w:rPr>
        <w:t>len</w:t>
      </w:r>
      <w:proofErr w:type="spellEnd"/>
      <w:r w:rsidRPr="00336711">
        <w:rPr>
          <w:rFonts w:ascii="Courier New" w:hAnsi="Courier New" w:cs="Courier New"/>
          <w:sz w:val="20"/>
        </w:rPr>
        <w:t xml:space="preserve"> 52, PBR Counted</w:t>
      </w:r>
    </w:p>
    <w:p w14:paraId="6A92F877" w14:textId="77777777" w:rsidR="00535AB8" w:rsidRPr="00336711" w:rsidRDefault="00535AB8" w:rsidP="00535AB8">
      <w:pPr>
        <w:rPr>
          <w:rFonts w:ascii="Courier New" w:hAnsi="Courier New" w:cs="Courier New"/>
          <w:sz w:val="20"/>
        </w:rPr>
      </w:pPr>
      <w:r w:rsidRPr="00336711">
        <w:rPr>
          <w:rFonts w:ascii="Courier New" w:hAnsi="Courier New" w:cs="Courier New"/>
          <w:sz w:val="20"/>
        </w:rPr>
        <w:t xml:space="preserve">*Apr 26 15:27:58.815: IP: s=192.168.0.3 (GigabitEthernet0/0), d=192.168.10.4 (Null0), </w:t>
      </w:r>
      <w:proofErr w:type="spellStart"/>
      <w:r w:rsidRPr="00336711">
        <w:rPr>
          <w:rFonts w:ascii="Courier New" w:hAnsi="Courier New" w:cs="Courier New"/>
          <w:sz w:val="20"/>
        </w:rPr>
        <w:t>len</w:t>
      </w:r>
      <w:proofErr w:type="spellEnd"/>
      <w:r w:rsidRPr="00336711">
        <w:rPr>
          <w:rFonts w:ascii="Courier New" w:hAnsi="Courier New" w:cs="Courier New"/>
          <w:sz w:val="20"/>
        </w:rPr>
        <w:t xml:space="preserve"> 52, policy routed</w:t>
      </w:r>
    </w:p>
    <w:p w14:paraId="2352D409" w14:textId="77777777" w:rsidR="00535AB8" w:rsidRPr="00336711" w:rsidRDefault="00535AB8" w:rsidP="00336711">
      <w:pPr>
        <w:rPr>
          <w:rFonts w:ascii="Courier New" w:hAnsi="Courier New" w:cs="Courier New"/>
          <w:sz w:val="20"/>
        </w:rPr>
      </w:pPr>
      <w:r w:rsidRPr="00336711">
        <w:rPr>
          <w:rFonts w:ascii="Courier New" w:hAnsi="Courier New" w:cs="Courier New"/>
          <w:sz w:val="20"/>
        </w:rPr>
        <w:t xml:space="preserve">*Apr 26 15:27:58.815: IP: </w:t>
      </w:r>
      <w:r w:rsidRPr="00336711">
        <w:rPr>
          <w:rFonts w:ascii="Courier New" w:hAnsi="Courier New" w:cs="Courier New"/>
          <w:b/>
          <w:sz w:val="20"/>
        </w:rPr>
        <w:t>GigabitEthernet0/0 to Null0</w:t>
      </w:r>
      <w:r w:rsidRPr="00336711">
        <w:rPr>
          <w:rFonts w:ascii="Courier New" w:hAnsi="Courier New" w:cs="Courier New"/>
          <w:sz w:val="20"/>
        </w:rPr>
        <w:t xml:space="preserve"> 192.168.10.4</w:t>
      </w:r>
    </w:p>
    <w:p w14:paraId="3B9D18D7" w14:textId="77777777" w:rsidR="00D445AD" w:rsidRDefault="00D445AD" w:rsidP="00904312">
      <w:pPr>
        <w:rPr>
          <w:sz w:val="24"/>
        </w:rPr>
      </w:pPr>
      <w:r>
        <w:rPr>
          <w:b/>
          <w:sz w:val="24"/>
        </w:rPr>
        <w:lastRenderedPageBreak/>
        <w:tab/>
      </w:r>
      <w:r w:rsidR="00535AB8">
        <w:rPr>
          <w:sz w:val="24"/>
        </w:rPr>
        <w:t xml:space="preserve">All the traffic has matches, and the debug message record the decisions made by the router, such as “policy routed” (pass) or “to Null0” (blocked). At this point, the HTTP and HTTPS servers work as expected. </w:t>
      </w:r>
    </w:p>
    <w:p w14:paraId="14CEB318" w14:textId="77777777" w:rsidR="00FC58C2" w:rsidRDefault="0082464C" w:rsidP="00206D85">
      <w:pPr>
        <w:pStyle w:val="Heading2"/>
        <w:ind w:left="0"/>
        <w:rPr>
          <w:sz w:val="28"/>
        </w:rPr>
      </w:pPr>
      <w:r>
        <w:rPr>
          <w:sz w:val="28"/>
        </w:rPr>
        <w:t>Summary</w:t>
      </w:r>
    </w:p>
    <w:p w14:paraId="58B96207" w14:textId="77777777" w:rsidR="00B616EE" w:rsidRDefault="005E513D" w:rsidP="00B616EE">
      <w:pPr>
        <w:ind w:firstLine="648"/>
        <w:rPr>
          <w:sz w:val="24"/>
          <w:szCs w:val="24"/>
        </w:rPr>
      </w:pPr>
      <w:r>
        <w:rPr>
          <w:sz w:val="24"/>
          <w:szCs w:val="24"/>
        </w:rPr>
        <w:t xml:space="preserve">In this lab, I install and configure </w:t>
      </w:r>
      <w:r w:rsidR="00B616EE">
        <w:rPr>
          <w:sz w:val="24"/>
          <w:szCs w:val="24"/>
        </w:rPr>
        <w:t xml:space="preserve">two </w:t>
      </w:r>
      <w:r>
        <w:rPr>
          <w:sz w:val="24"/>
          <w:szCs w:val="24"/>
        </w:rPr>
        <w:t xml:space="preserve">Apache servers </w:t>
      </w:r>
      <w:r w:rsidR="00B616EE">
        <w:rPr>
          <w:sz w:val="24"/>
          <w:szCs w:val="24"/>
        </w:rPr>
        <w:t xml:space="preserve">based on Linux Ubuntu. Besides the basic HTTP, I allow servers to self-assign certificate to run HTTPS. Then, I configure PBR, which blocks and sends traffic through access list. </w:t>
      </w:r>
    </w:p>
    <w:p w14:paraId="5AF29D3A" w14:textId="77777777" w:rsidR="00C24A65" w:rsidRPr="007905D1" w:rsidRDefault="00B616EE" w:rsidP="00DA64A4">
      <w:pPr>
        <w:ind w:left="0"/>
        <w:rPr>
          <w:sz w:val="24"/>
        </w:rPr>
      </w:pPr>
      <w:r>
        <w:rPr>
          <w:sz w:val="24"/>
          <w:szCs w:val="24"/>
        </w:rPr>
        <w:tab/>
        <w:t xml:space="preserve">I also expand my networking knowledge by learning concepts such as asymmetric encryption, </w:t>
      </w:r>
      <w:proofErr w:type="spellStart"/>
      <w:r>
        <w:rPr>
          <w:sz w:val="24"/>
          <w:szCs w:val="24"/>
        </w:rPr>
        <w:t>ssl</w:t>
      </w:r>
      <w:proofErr w:type="spellEnd"/>
      <w:r>
        <w:rPr>
          <w:sz w:val="24"/>
          <w:szCs w:val="24"/>
        </w:rPr>
        <w:t xml:space="preserve">, and self-assigned certificates. </w:t>
      </w:r>
    </w:p>
    <w:sectPr w:rsidR="00C24A65" w:rsidRPr="007905D1">
      <w:headerReference w:type="default" r:id="rId29"/>
      <w:footerReference w:type="default" r:id="rId30"/>
      <w:headerReference w:type="first" r:id="rId31"/>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B5A7D" w14:textId="77777777" w:rsidR="00EC7B5E" w:rsidRDefault="00EC7B5E">
      <w:r>
        <w:separator/>
      </w:r>
    </w:p>
    <w:p w14:paraId="42AB484C" w14:textId="77777777" w:rsidR="00EC7B5E" w:rsidRDefault="00EC7B5E"/>
  </w:endnote>
  <w:endnote w:type="continuationSeparator" w:id="0">
    <w:p w14:paraId="12838899" w14:textId="77777777" w:rsidR="00EC7B5E" w:rsidRDefault="00EC7B5E">
      <w:r>
        <w:continuationSeparator/>
      </w:r>
    </w:p>
    <w:p w14:paraId="5B1C02B0" w14:textId="77777777" w:rsidR="00EC7B5E" w:rsidRDefault="00EC7B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620" w:firstRow="1" w:lastRow="0" w:firstColumn="0" w:lastColumn="0" w:noHBand="1" w:noVBand="1"/>
      <w:tblDescription w:val="Footer table with date, document title, and page number"/>
    </w:tblPr>
    <w:tblGrid>
      <w:gridCol w:w="1404"/>
      <w:gridCol w:w="6552"/>
      <w:gridCol w:w="1404"/>
    </w:tblGrid>
    <w:tr w:rsidR="0021733E" w14:paraId="5CE1AA1B" w14:textId="77777777" w:rsidTr="005A54FA">
      <w:tc>
        <w:tcPr>
          <w:tcW w:w="750" w:type="pct"/>
        </w:tcPr>
        <w:p w14:paraId="395B196B" w14:textId="59BE97C2" w:rsidR="0021733E" w:rsidRDefault="00EC7B5E" w:rsidP="00547E56">
          <w:pPr>
            <w:pStyle w:val="Footer"/>
          </w:pPr>
          <w:sdt>
            <w:sdtPr>
              <w:alias w:val="Date:"/>
              <w:tag w:val="Date:"/>
              <w:id w:val="-581765881"/>
              <w:placeholder>
                <w:docPart w:val="A4BF1F01A9BC4585B3F5A528A5B353AB"/>
              </w:placeholder>
              <w:dataBinding w:prefixMappings="xmlns:ns0='http://schemas.microsoft.com/office/2006/coverPageProps' " w:xpath="/ns0:CoverPageProperties[1]/ns0:CompanyFax[1]" w:storeItemID="{55AF091B-3C7A-41E3-B477-F2FDAA23CFDA}"/>
              <w15:appearance w15:val="hidden"/>
              <w:text/>
            </w:sdtPr>
            <w:sdtEndPr/>
            <w:sdtContent>
              <w:proofErr w:type="spellStart"/>
              <w:r w:rsidR="00EF3006">
                <w:t>apr.</w:t>
              </w:r>
              <w:proofErr w:type="spellEnd"/>
              <w:r w:rsidR="00EF3006">
                <w:t xml:space="preserve"> 2019</w:t>
              </w:r>
            </w:sdtContent>
          </w:sdt>
        </w:p>
      </w:tc>
      <w:tc>
        <w:tcPr>
          <w:tcW w:w="3500" w:type="pct"/>
        </w:tcPr>
        <w:sdt>
          <w:sdtPr>
            <w:alias w:val="Title:"/>
            <w:tag w:val="Title:"/>
            <w:id w:val="1369803302"/>
            <w:placeholder>
              <w:docPart w:val="29073006EC584A748E0823C6FC1C914A"/>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76EAF16A" w14:textId="05CD9DC2" w:rsidR="0021733E" w:rsidRDefault="00741F89" w:rsidP="00547E56">
              <w:pPr>
                <w:pStyle w:val="Footer"/>
                <w:jc w:val="center"/>
              </w:pPr>
              <w:r>
                <w:t>BINGNAN XU</w:t>
              </w:r>
            </w:p>
          </w:sdtContent>
        </w:sdt>
      </w:tc>
      <w:tc>
        <w:tcPr>
          <w:tcW w:w="750" w:type="pct"/>
        </w:tcPr>
        <w:p w14:paraId="2E3C5DA7" w14:textId="77777777" w:rsidR="0021733E" w:rsidRDefault="0021733E" w:rsidP="00547E56">
          <w:pPr>
            <w:pStyle w:val="Footer"/>
            <w:jc w:val="right"/>
          </w:pPr>
          <w:r>
            <w:fldChar w:fldCharType="begin"/>
          </w:r>
          <w:r>
            <w:instrText xml:space="preserve"> PAGE   \* MERGEFORMAT </w:instrText>
          </w:r>
          <w:r>
            <w:fldChar w:fldCharType="separate"/>
          </w:r>
          <w:r>
            <w:rPr>
              <w:noProof/>
            </w:rPr>
            <w:t>1</w:t>
          </w:r>
          <w:r>
            <w:rPr>
              <w:noProof/>
            </w:rPr>
            <w:fldChar w:fldCharType="end"/>
          </w:r>
        </w:p>
      </w:tc>
    </w:tr>
  </w:tbl>
  <w:p w14:paraId="5847B0DD" w14:textId="77777777" w:rsidR="0021733E" w:rsidRDefault="0021733E">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9D4534" w14:textId="77777777" w:rsidR="00EC7B5E" w:rsidRDefault="00EC7B5E">
      <w:r>
        <w:separator/>
      </w:r>
    </w:p>
    <w:p w14:paraId="14747FC9" w14:textId="77777777" w:rsidR="00EC7B5E" w:rsidRDefault="00EC7B5E"/>
  </w:footnote>
  <w:footnote w:type="continuationSeparator" w:id="0">
    <w:p w14:paraId="271D7A6C" w14:textId="77777777" w:rsidR="00EC7B5E" w:rsidRDefault="00EC7B5E">
      <w:r>
        <w:continuationSeparator/>
      </w:r>
    </w:p>
    <w:p w14:paraId="30EE4E43" w14:textId="77777777" w:rsidR="00EC7B5E" w:rsidRDefault="00EC7B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2CD7E" w14:textId="77777777" w:rsidR="0021733E" w:rsidRDefault="00EC7B5E">
    <w:pPr>
      <w:pStyle w:val="Header"/>
    </w:pPr>
    <w:sdt>
      <w:sdtPr>
        <w:alias w:val="Confidential:"/>
        <w:tag w:val="Confidential:"/>
        <w:id w:val="-1822729698"/>
        <w:placeholder>
          <w:docPart w:val="A8469AE1243D418482096CF61F41678E"/>
        </w:placeholder>
        <w:temporary/>
        <w:showingPlcHdr/>
        <w15:appearance w15:val="hidden"/>
      </w:sdtPr>
      <w:sdtEndPr/>
      <w:sdtContent>
        <w:r w:rsidR="0021733E">
          <w:t>Confidential</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B9CC3" w14:textId="77777777" w:rsidR="0021733E" w:rsidRDefault="0021733E">
    <w:pPr>
      <w:pStyle w:val="Header"/>
    </w:pPr>
    <w:r>
      <w:rPr>
        <w:noProof/>
        <w:lang w:eastAsia="en-US"/>
      </w:rPr>
      <mc:AlternateContent>
        <mc:Choice Requires="wpg">
          <w:drawing>
            <wp:anchor distT="0" distB="0" distL="114300" distR="114300" simplePos="0" relativeHeight="251659264" behindDoc="0" locked="1" layoutInCell="1" allowOverlap="1" wp14:anchorId="18C6372E" wp14:editId="073F9A75">
              <wp:simplePos x="0" y="0"/>
              <wp:positionH relativeFrom="page">
                <wp:posOffset>352425</wp:posOffset>
              </wp:positionH>
              <wp:positionV relativeFrom="page">
                <wp:posOffset>457200</wp:posOffset>
              </wp:positionV>
              <wp:extent cx="228600" cy="9144000"/>
              <wp:effectExtent l="0" t="0" r="3175" b="635"/>
              <wp:wrapNone/>
              <wp:docPr id="1" name="Group 1"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4605159" id="Group 1" o:spid="_x0000_s1026" alt="Decorative sidebar"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">
              <v:rect id="Rectangle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angle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06052"/>
    <w:multiLevelType w:val="hybridMultilevel"/>
    <w:tmpl w:val="E2707262"/>
    <w:lvl w:ilvl="0" w:tplc="04090001">
      <w:start w:val="1"/>
      <w:numFmt w:val="bullet"/>
      <w:lvlText w:val=""/>
      <w:lvlJc w:val="left"/>
      <w:pPr>
        <w:ind w:left="792" w:hanging="360"/>
      </w:pPr>
      <w:rPr>
        <w:rFonts w:ascii="Symbol" w:hAnsi="Symbol"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5E4129F7"/>
    <w:multiLevelType w:val="hybridMultilevel"/>
    <w:tmpl w:val="4F48E09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9"/>
  </w:num>
  <w:num w:numId="2">
    <w:abstractNumId w:val="11"/>
  </w:num>
  <w:num w:numId="3">
    <w:abstractNumId w:val="8"/>
  </w:num>
  <w:num w:numId="4">
    <w:abstractNumId w:val="8"/>
  </w:num>
  <w:num w:numId="5">
    <w:abstractNumId w:val="12"/>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AC8"/>
    <w:rsid w:val="00012394"/>
    <w:rsid w:val="00036890"/>
    <w:rsid w:val="000416E0"/>
    <w:rsid w:val="00077C0B"/>
    <w:rsid w:val="00082265"/>
    <w:rsid w:val="000835FF"/>
    <w:rsid w:val="000B53F8"/>
    <w:rsid w:val="000B5B02"/>
    <w:rsid w:val="000F087C"/>
    <w:rsid w:val="00121386"/>
    <w:rsid w:val="00122F75"/>
    <w:rsid w:val="00132A7B"/>
    <w:rsid w:val="00133F72"/>
    <w:rsid w:val="0014028D"/>
    <w:rsid w:val="00143CAD"/>
    <w:rsid w:val="00177CCB"/>
    <w:rsid w:val="0018506C"/>
    <w:rsid w:val="001912B2"/>
    <w:rsid w:val="001C344E"/>
    <w:rsid w:val="001F575A"/>
    <w:rsid w:val="00206D85"/>
    <w:rsid w:val="00207864"/>
    <w:rsid w:val="0021733E"/>
    <w:rsid w:val="00232E31"/>
    <w:rsid w:val="002626F0"/>
    <w:rsid w:val="00290347"/>
    <w:rsid w:val="002950DE"/>
    <w:rsid w:val="002A0044"/>
    <w:rsid w:val="002A052C"/>
    <w:rsid w:val="002A410D"/>
    <w:rsid w:val="002A7127"/>
    <w:rsid w:val="002F1364"/>
    <w:rsid w:val="002F685B"/>
    <w:rsid w:val="00304707"/>
    <w:rsid w:val="00332BA5"/>
    <w:rsid w:val="003362E9"/>
    <w:rsid w:val="00336711"/>
    <w:rsid w:val="00364A98"/>
    <w:rsid w:val="00365929"/>
    <w:rsid w:val="003801F3"/>
    <w:rsid w:val="00384A00"/>
    <w:rsid w:val="003A11D0"/>
    <w:rsid w:val="003A445F"/>
    <w:rsid w:val="003A4FE1"/>
    <w:rsid w:val="003A607D"/>
    <w:rsid w:val="003C0801"/>
    <w:rsid w:val="003E4270"/>
    <w:rsid w:val="003E55C3"/>
    <w:rsid w:val="003F66FA"/>
    <w:rsid w:val="00401E0E"/>
    <w:rsid w:val="00404C22"/>
    <w:rsid w:val="00406579"/>
    <w:rsid w:val="00410D72"/>
    <w:rsid w:val="0042231F"/>
    <w:rsid w:val="004224CB"/>
    <w:rsid w:val="00451DBB"/>
    <w:rsid w:val="00462135"/>
    <w:rsid w:val="00474746"/>
    <w:rsid w:val="00487FB1"/>
    <w:rsid w:val="004A167F"/>
    <w:rsid w:val="004B6DD5"/>
    <w:rsid w:val="004D068A"/>
    <w:rsid w:val="004D3827"/>
    <w:rsid w:val="004D4C55"/>
    <w:rsid w:val="004D5282"/>
    <w:rsid w:val="004D6422"/>
    <w:rsid w:val="004E4A6D"/>
    <w:rsid w:val="004F0E9B"/>
    <w:rsid w:val="00503575"/>
    <w:rsid w:val="0050664B"/>
    <w:rsid w:val="00530E5A"/>
    <w:rsid w:val="00535AB8"/>
    <w:rsid w:val="00547E56"/>
    <w:rsid w:val="0055469E"/>
    <w:rsid w:val="005918F2"/>
    <w:rsid w:val="005A2E3A"/>
    <w:rsid w:val="005A54FA"/>
    <w:rsid w:val="005B2EAF"/>
    <w:rsid w:val="005B3755"/>
    <w:rsid w:val="005B69CD"/>
    <w:rsid w:val="005D3E14"/>
    <w:rsid w:val="005D6688"/>
    <w:rsid w:val="005D6A8A"/>
    <w:rsid w:val="005E0AB9"/>
    <w:rsid w:val="005E513D"/>
    <w:rsid w:val="005E7BEC"/>
    <w:rsid w:val="005F0F56"/>
    <w:rsid w:val="005F5C48"/>
    <w:rsid w:val="006245AC"/>
    <w:rsid w:val="00624756"/>
    <w:rsid w:val="0063193B"/>
    <w:rsid w:val="006629AE"/>
    <w:rsid w:val="00666BFE"/>
    <w:rsid w:val="006B3AD0"/>
    <w:rsid w:val="006B4691"/>
    <w:rsid w:val="006C27C7"/>
    <w:rsid w:val="006E5D71"/>
    <w:rsid w:val="006E67C4"/>
    <w:rsid w:val="006F2718"/>
    <w:rsid w:val="006F4B76"/>
    <w:rsid w:val="00710F2F"/>
    <w:rsid w:val="0071683F"/>
    <w:rsid w:val="00731D48"/>
    <w:rsid w:val="00741F89"/>
    <w:rsid w:val="00751572"/>
    <w:rsid w:val="00775B11"/>
    <w:rsid w:val="007819D8"/>
    <w:rsid w:val="00785E2A"/>
    <w:rsid w:val="007905D1"/>
    <w:rsid w:val="007C6937"/>
    <w:rsid w:val="007D770B"/>
    <w:rsid w:val="007F4B9C"/>
    <w:rsid w:val="007F6D58"/>
    <w:rsid w:val="0082464C"/>
    <w:rsid w:val="008400AB"/>
    <w:rsid w:val="00850B41"/>
    <w:rsid w:val="00876AC8"/>
    <w:rsid w:val="0088371C"/>
    <w:rsid w:val="00896D4E"/>
    <w:rsid w:val="008A6D52"/>
    <w:rsid w:val="008B3F9B"/>
    <w:rsid w:val="008B5D87"/>
    <w:rsid w:val="008D6629"/>
    <w:rsid w:val="0090428B"/>
    <w:rsid w:val="00904312"/>
    <w:rsid w:val="0092399E"/>
    <w:rsid w:val="00936989"/>
    <w:rsid w:val="009A3525"/>
    <w:rsid w:val="009D3A8D"/>
    <w:rsid w:val="009E33E0"/>
    <w:rsid w:val="009F2C5E"/>
    <w:rsid w:val="00A42E33"/>
    <w:rsid w:val="00A45238"/>
    <w:rsid w:val="00A638EC"/>
    <w:rsid w:val="00A6594D"/>
    <w:rsid w:val="00A75E01"/>
    <w:rsid w:val="00A94C93"/>
    <w:rsid w:val="00AA133F"/>
    <w:rsid w:val="00AB429D"/>
    <w:rsid w:val="00AC49FE"/>
    <w:rsid w:val="00B012EB"/>
    <w:rsid w:val="00B42075"/>
    <w:rsid w:val="00B43CFB"/>
    <w:rsid w:val="00B55F7F"/>
    <w:rsid w:val="00B616EE"/>
    <w:rsid w:val="00B93122"/>
    <w:rsid w:val="00BA799B"/>
    <w:rsid w:val="00BC2D86"/>
    <w:rsid w:val="00BC3CB4"/>
    <w:rsid w:val="00BD03EC"/>
    <w:rsid w:val="00BE0195"/>
    <w:rsid w:val="00BF1BD1"/>
    <w:rsid w:val="00C24A65"/>
    <w:rsid w:val="00C61BEC"/>
    <w:rsid w:val="00C759F2"/>
    <w:rsid w:val="00CC7478"/>
    <w:rsid w:val="00CE12BD"/>
    <w:rsid w:val="00CE2F7D"/>
    <w:rsid w:val="00CF6AF9"/>
    <w:rsid w:val="00D323E2"/>
    <w:rsid w:val="00D4278C"/>
    <w:rsid w:val="00D445AD"/>
    <w:rsid w:val="00D5350B"/>
    <w:rsid w:val="00D6536E"/>
    <w:rsid w:val="00D71A34"/>
    <w:rsid w:val="00D802AB"/>
    <w:rsid w:val="00DA64A4"/>
    <w:rsid w:val="00DB23E8"/>
    <w:rsid w:val="00DB6C8E"/>
    <w:rsid w:val="00DB6C95"/>
    <w:rsid w:val="00DE68AB"/>
    <w:rsid w:val="00DF1FA9"/>
    <w:rsid w:val="00E51622"/>
    <w:rsid w:val="00E65501"/>
    <w:rsid w:val="00E925A1"/>
    <w:rsid w:val="00EA386D"/>
    <w:rsid w:val="00EC7B5E"/>
    <w:rsid w:val="00ED6CF8"/>
    <w:rsid w:val="00EF3006"/>
    <w:rsid w:val="00EF3CC2"/>
    <w:rsid w:val="00EF4106"/>
    <w:rsid w:val="00EF5D05"/>
    <w:rsid w:val="00F00806"/>
    <w:rsid w:val="00F30B96"/>
    <w:rsid w:val="00F44805"/>
    <w:rsid w:val="00F875FD"/>
    <w:rsid w:val="00F8766B"/>
    <w:rsid w:val="00F9069F"/>
    <w:rsid w:val="00FA7678"/>
    <w:rsid w:val="00FB1532"/>
    <w:rsid w:val="00FB1D47"/>
    <w:rsid w:val="00FC0C41"/>
    <w:rsid w:val="00FC5800"/>
    <w:rsid w:val="00FC58C2"/>
    <w:rsid w:val="00FF0B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F65150"/>
  <w15:chartTrackingRefBased/>
  <w15:docId w15:val="{CA8A8050-2B6C-4276-BB52-9E3D39C7A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EAF"/>
    <w:pPr>
      <w:spacing w:before="120" w:after="0" w:line="240" w:lineRule="auto"/>
      <w:ind w:left="72" w:right="72"/>
    </w:pPr>
  </w:style>
  <w:style w:type="paragraph" w:styleId="Heading1">
    <w:name w:val="heading 1"/>
    <w:basedOn w:val="Normal"/>
    <w:next w:val="Normal"/>
    <w:link w:val="Heading1Char"/>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Heading3">
    <w:name w:val="heading 3"/>
    <w:basedOn w:val="Normal"/>
    <w:next w:val="Normal"/>
    <w:link w:val="Heading3Ch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A54FA"/>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Heading3Char">
    <w:name w:val="Heading 3 Char"/>
    <w:basedOn w:val="DefaultParagraphFont"/>
    <w:link w:val="Heading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link w:val="TitleCh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5A54FA"/>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rsid w:val="00290347"/>
    <w:pPr>
      <w:spacing w:before="1680"/>
      <w:contextualSpacing/>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sid w:val="006E67C4"/>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character" w:styleId="IntenseEmphasis">
    <w:name w:val="Intense Emphasis"/>
    <w:basedOn w:val="DefaultParagraphFont"/>
    <w:uiPriority w:val="21"/>
    <w:semiHidden/>
    <w:unhideWhenUsed/>
    <w:rsid w:val="005A54FA"/>
    <w:rPr>
      <w:i/>
      <w:iCs/>
      <w:color w:val="355D7E" w:themeColor="accent1" w:themeShade="80"/>
    </w:rPr>
  </w:style>
  <w:style w:type="paragraph" w:styleId="IntenseQuote">
    <w:name w:val="Intense Quote"/>
    <w:basedOn w:val="Normal"/>
    <w:next w:val="Normal"/>
    <w:link w:val="IntenseQuoteCh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5A54FA"/>
    <w:rPr>
      <w:i/>
      <w:iCs/>
      <w:color w:val="355D7E" w:themeColor="accent1" w:themeShade="80"/>
    </w:rPr>
  </w:style>
  <w:style w:type="character" w:styleId="IntenseReference">
    <w:name w:val="Intense Reference"/>
    <w:basedOn w:val="DefaultParagraphFont"/>
    <w:uiPriority w:val="32"/>
    <w:semiHidden/>
    <w:unhideWhenUsed/>
    <w:rsid w:val="005A54FA"/>
    <w:rPr>
      <w:b/>
      <w:bCs/>
      <w:caps w:val="0"/>
      <w:smallCaps/>
      <w:color w:val="355D7E" w:themeColor="accent1" w:themeShade="80"/>
      <w:spacing w:val="5"/>
    </w:rPr>
  </w:style>
  <w:style w:type="paragraph" w:styleId="BlockText">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yperlink">
    <w:name w:val="Hyperlink"/>
    <w:basedOn w:val="DefaultParagraphFont"/>
    <w:uiPriority w:val="99"/>
    <w:semiHidden/>
    <w:unhideWhenUsed/>
    <w:rsid w:val="005A54FA"/>
    <w:rPr>
      <w:color w:val="7C5F1D" w:themeColor="accent4" w:themeShade="80"/>
      <w:u w:val="single"/>
    </w:rPr>
  </w:style>
  <w:style w:type="character" w:customStyle="1" w:styleId="UnresolvedMention1">
    <w:name w:val="Unresolved Mention1"/>
    <w:basedOn w:val="DefaultParagraphFont"/>
    <w:uiPriority w:val="99"/>
    <w:semiHidden/>
    <w:unhideWhenUsed/>
    <w:rsid w:val="005A54FA"/>
    <w:rPr>
      <w:color w:val="595959" w:themeColor="text1" w:themeTint="A6"/>
      <w:shd w:val="clear" w:color="auto" w:fill="E6E6E6"/>
    </w:rPr>
  </w:style>
  <w:style w:type="character" w:styleId="Emphasis">
    <w:name w:val="Emphasis"/>
    <w:basedOn w:val="DefaultParagraphFont"/>
    <w:uiPriority w:val="20"/>
    <w:rsid w:val="005B2EAF"/>
    <w:rPr>
      <w:i/>
      <w:iCs/>
      <w:color w:val="595959" w:themeColor="text1" w:themeTint="A6"/>
    </w:rPr>
  </w:style>
  <w:style w:type="paragraph" w:styleId="ListParagraph">
    <w:name w:val="List Paragraph"/>
    <w:basedOn w:val="Normal"/>
    <w:uiPriority w:val="34"/>
    <w:unhideWhenUsed/>
    <w:qFormat/>
    <w:rsid w:val="00876AC8"/>
    <w:pPr>
      <w:ind w:left="720"/>
      <w:contextualSpacing/>
    </w:pPr>
  </w:style>
  <w:style w:type="paragraph" w:styleId="BalloonText">
    <w:name w:val="Balloon Text"/>
    <w:basedOn w:val="Normal"/>
    <w:link w:val="BalloonTextChar"/>
    <w:uiPriority w:val="99"/>
    <w:semiHidden/>
    <w:unhideWhenUsed/>
    <w:rsid w:val="00D4278C"/>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78C"/>
    <w:rPr>
      <w:rFonts w:ascii="Segoe UI" w:hAnsi="Segoe UI" w:cs="Segoe UI"/>
      <w:sz w:val="18"/>
      <w:szCs w:val="18"/>
    </w:rPr>
  </w:style>
  <w:style w:type="paragraph" w:styleId="HTMLPreformatted">
    <w:name w:val="HTML Preformatted"/>
    <w:basedOn w:val="Normal"/>
    <w:link w:val="HTMLPreformattedChar"/>
    <w:uiPriority w:val="99"/>
    <w:unhideWhenUsed/>
    <w:rsid w:val="005F0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zh-CN"/>
      <w14:ligatures w14:val="none"/>
    </w:rPr>
  </w:style>
  <w:style w:type="character" w:customStyle="1" w:styleId="HTMLPreformattedChar">
    <w:name w:val="HTML Preformatted Char"/>
    <w:basedOn w:val="DefaultParagraphFont"/>
    <w:link w:val="HTMLPreformatted"/>
    <w:uiPriority w:val="99"/>
    <w:rsid w:val="005F0F56"/>
    <w:rPr>
      <w:rFonts w:ascii="Courier New" w:eastAsia="Times New Roman" w:hAnsi="Courier New" w:cs="Courier New"/>
      <w:kern w:val="0"/>
      <w:sz w:val="20"/>
      <w:szCs w:val="20"/>
      <w:lang w:eastAsia="zh-CN"/>
      <w14:ligatures w14:val="none"/>
    </w:rPr>
  </w:style>
  <w:style w:type="character" w:customStyle="1" w:styleId="pre">
    <w:name w:val="pre"/>
    <w:basedOn w:val="DefaultParagraphFont"/>
    <w:rsid w:val="006B3A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532044">
      <w:bodyDiv w:val="1"/>
      <w:marLeft w:val="0"/>
      <w:marRight w:val="0"/>
      <w:marTop w:val="0"/>
      <w:marBottom w:val="0"/>
      <w:divBdr>
        <w:top w:val="none" w:sz="0" w:space="0" w:color="auto"/>
        <w:left w:val="none" w:sz="0" w:space="0" w:color="auto"/>
        <w:bottom w:val="none" w:sz="0" w:space="0" w:color="auto"/>
        <w:right w:val="none" w:sz="0" w:space="0" w:color="auto"/>
      </w:divBdr>
    </w:div>
    <w:div w:id="823398301">
      <w:bodyDiv w:val="1"/>
      <w:marLeft w:val="0"/>
      <w:marRight w:val="0"/>
      <w:marTop w:val="0"/>
      <w:marBottom w:val="0"/>
      <w:divBdr>
        <w:top w:val="none" w:sz="0" w:space="0" w:color="auto"/>
        <w:left w:val="none" w:sz="0" w:space="0" w:color="auto"/>
        <w:bottom w:val="none" w:sz="0" w:space="0" w:color="auto"/>
        <w:right w:val="none" w:sz="0" w:space="0" w:color="auto"/>
      </w:divBdr>
    </w:div>
    <w:div w:id="1115055282">
      <w:bodyDiv w:val="1"/>
      <w:marLeft w:val="0"/>
      <w:marRight w:val="0"/>
      <w:marTop w:val="0"/>
      <w:marBottom w:val="0"/>
      <w:divBdr>
        <w:top w:val="none" w:sz="0" w:space="0" w:color="auto"/>
        <w:left w:val="none" w:sz="0" w:space="0" w:color="auto"/>
        <w:bottom w:val="none" w:sz="0" w:space="0" w:color="auto"/>
        <w:right w:val="none" w:sz="0" w:space="0" w:color="auto"/>
      </w:divBdr>
    </w:div>
    <w:div w:id="1316641980">
      <w:bodyDiv w:val="1"/>
      <w:marLeft w:val="0"/>
      <w:marRight w:val="0"/>
      <w:marTop w:val="0"/>
      <w:marBottom w:val="0"/>
      <w:divBdr>
        <w:top w:val="none" w:sz="0" w:space="0" w:color="auto"/>
        <w:left w:val="none" w:sz="0" w:space="0" w:color="auto"/>
        <w:bottom w:val="none" w:sz="0" w:space="0" w:color="auto"/>
        <w:right w:val="none" w:sz="0" w:space="0" w:color="auto"/>
      </w:divBdr>
    </w:div>
    <w:div w:id="1438404787">
      <w:bodyDiv w:val="1"/>
      <w:marLeft w:val="0"/>
      <w:marRight w:val="0"/>
      <w:marTop w:val="0"/>
      <w:marBottom w:val="0"/>
      <w:divBdr>
        <w:top w:val="none" w:sz="0" w:space="0" w:color="auto"/>
        <w:left w:val="none" w:sz="0" w:space="0" w:color="auto"/>
        <w:bottom w:val="none" w:sz="0" w:space="0" w:color="auto"/>
        <w:right w:val="none" w:sz="0" w:space="0" w:color="auto"/>
      </w:divBdr>
    </w:div>
    <w:div w:id="1474712680">
      <w:bodyDiv w:val="1"/>
      <w:marLeft w:val="0"/>
      <w:marRight w:val="0"/>
      <w:marTop w:val="0"/>
      <w:marBottom w:val="0"/>
      <w:divBdr>
        <w:top w:val="none" w:sz="0" w:space="0" w:color="auto"/>
        <w:left w:val="none" w:sz="0" w:space="0" w:color="auto"/>
        <w:bottom w:val="none" w:sz="0" w:space="0" w:color="auto"/>
        <w:right w:val="none" w:sz="0" w:space="0" w:color="auto"/>
      </w:divBdr>
    </w:div>
    <w:div w:id="1566069752">
      <w:bodyDiv w:val="1"/>
      <w:marLeft w:val="0"/>
      <w:marRight w:val="0"/>
      <w:marTop w:val="0"/>
      <w:marBottom w:val="0"/>
      <w:divBdr>
        <w:top w:val="none" w:sz="0" w:space="0" w:color="auto"/>
        <w:left w:val="none" w:sz="0" w:space="0" w:color="auto"/>
        <w:bottom w:val="none" w:sz="0" w:space="0" w:color="auto"/>
        <w:right w:val="none" w:sz="0" w:space="0" w:color="auto"/>
      </w:divBdr>
    </w:div>
    <w:div w:id="1992368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zhongju\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EE218F4C4140B199627ABB9F191D15"/>
        <w:category>
          <w:name w:val="General"/>
          <w:gallery w:val="placeholder"/>
        </w:category>
        <w:types>
          <w:type w:val="bbPlcHdr"/>
        </w:types>
        <w:behaviors>
          <w:behavior w:val="content"/>
        </w:behaviors>
        <w:guid w:val="{135645AA-71E5-400B-B7C7-DBF4740F143A}"/>
      </w:docPartPr>
      <w:docPartBody>
        <w:p w:rsidR="002C7A74" w:rsidRDefault="002C7A74">
          <w:pPr>
            <w:pStyle w:val="50EE218F4C4140B199627ABB9F191D15"/>
          </w:pPr>
          <w:r w:rsidRPr="002A0044">
            <w:t>Tactical Marketing Plan</w:t>
          </w:r>
        </w:p>
      </w:docPartBody>
    </w:docPart>
    <w:docPart>
      <w:docPartPr>
        <w:name w:val="C3168BE6B9B743979D703B3B7824EE81"/>
        <w:category>
          <w:name w:val="General"/>
          <w:gallery w:val="placeholder"/>
        </w:category>
        <w:types>
          <w:type w:val="bbPlcHdr"/>
        </w:types>
        <w:behaviors>
          <w:behavior w:val="content"/>
        </w:behaviors>
        <w:guid w:val="{91567023-D844-4C8D-9CC2-B383385B3426}"/>
      </w:docPartPr>
      <w:docPartBody>
        <w:p w:rsidR="002C7A74" w:rsidRDefault="002C7A74">
          <w:pPr>
            <w:pStyle w:val="C3168BE6B9B743979D703B3B7824EE81"/>
          </w:pPr>
          <w:r>
            <w:t>Document subtitle</w:t>
          </w:r>
        </w:p>
      </w:docPartBody>
    </w:docPart>
    <w:docPart>
      <w:docPartPr>
        <w:name w:val="08E46CF7A3264F34B79A1B5432B786C8"/>
        <w:category>
          <w:name w:val="General"/>
          <w:gallery w:val="placeholder"/>
        </w:category>
        <w:types>
          <w:type w:val="bbPlcHdr"/>
        </w:types>
        <w:behaviors>
          <w:behavior w:val="content"/>
        </w:behaviors>
        <w:guid w:val="{83E54CCE-5225-4128-BF2C-E34A9067949C}"/>
      </w:docPartPr>
      <w:docPartBody>
        <w:p w:rsidR="002C7A74" w:rsidRDefault="002C7A74">
          <w:pPr>
            <w:pStyle w:val="08E46CF7A3264F34B79A1B5432B786C8"/>
          </w:pPr>
          <w:r w:rsidRPr="004D5282">
            <w:t>company name</w:t>
          </w:r>
        </w:p>
      </w:docPartBody>
    </w:docPart>
    <w:docPart>
      <w:docPartPr>
        <w:name w:val="A4BF1F01A9BC4585B3F5A528A5B353AB"/>
        <w:category>
          <w:name w:val="General"/>
          <w:gallery w:val="placeholder"/>
        </w:category>
        <w:types>
          <w:type w:val="bbPlcHdr"/>
        </w:types>
        <w:behaviors>
          <w:behavior w:val="content"/>
        </w:behaviors>
        <w:guid w:val="{663A922E-BC21-414F-B3BB-4FA0A60C0F14}"/>
      </w:docPartPr>
      <w:docPartBody>
        <w:p w:rsidR="002C7A74" w:rsidRDefault="002C7A74">
          <w:pPr>
            <w:pStyle w:val="A4BF1F01A9BC4585B3F5A528A5B353AB"/>
          </w:pPr>
          <w:r>
            <w:t>Define your pull-through offer.</w:t>
          </w:r>
        </w:p>
      </w:docPartBody>
    </w:docPart>
    <w:docPart>
      <w:docPartPr>
        <w:name w:val="29073006EC584A748E0823C6FC1C914A"/>
        <w:category>
          <w:name w:val="General"/>
          <w:gallery w:val="placeholder"/>
        </w:category>
        <w:types>
          <w:type w:val="bbPlcHdr"/>
        </w:types>
        <w:behaviors>
          <w:behavior w:val="content"/>
        </w:behaviors>
        <w:guid w:val="{AC06E389-BD48-44E1-B38F-EB189E4CF8A6}"/>
      </w:docPartPr>
      <w:docPartBody>
        <w:p w:rsidR="002C7A74" w:rsidRDefault="002C7A74">
          <w:pPr>
            <w:pStyle w:val="29073006EC584A748E0823C6FC1C914A"/>
          </w:pPr>
          <w:r>
            <w:t>Process</w:t>
          </w:r>
        </w:p>
      </w:docPartBody>
    </w:docPart>
    <w:docPart>
      <w:docPartPr>
        <w:name w:val="A8469AE1243D418482096CF61F41678E"/>
        <w:category>
          <w:name w:val="General"/>
          <w:gallery w:val="placeholder"/>
        </w:category>
        <w:types>
          <w:type w:val="bbPlcHdr"/>
        </w:types>
        <w:behaviors>
          <w:behavior w:val="content"/>
        </w:behaviors>
        <w:guid w:val="{4D504160-6D7A-4FAF-9917-53B981F2674E}"/>
      </w:docPartPr>
      <w:docPartBody>
        <w:p w:rsidR="002C7A74" w:rsidRDefault="002C7A74" w:rsidP="002C7A74">
          <w:pPr>
            <w:pStyle w:val="A8469AE1243D418482096CF61F41678E"/>
          </w:pPr>
          <w:r>
            <w:t>Product Demographics</w:t>
          </w:r>
        </w:p>
      </w:docPartBody>
    </w:docPart>
    <w:docPart>
      <w:docPartPr>
        <w:name w:val="D2B9757712BA4ED5ABE8C5BDBBD23C94"/>
        <w:category>
          <w:name w:val="General"/>
          <w:gallery w:val="placeholder"/>
        </w:category>
        <w:types>
          <w:type w:val="bbPlcHdr"/>
        </w:types>
        <w:behaviors>
          <w:behavior w:val="content"/>
        </w:behaviors>
        <w:guid w:val="{467395B4-97F8-4FE3-8823-C91FF7FD3583}"/>
      </w:docPartPr>
      <w:docPartBody>
        <w:p w:rsidR="00AF204D" w:rsidRDefault="00DF4FF9" w:rsidP="00DF4FF9">
          <w:pPr>
            <w:pStyle w:val="D2B9757712BA4ED5ABE8C5BDBBD23C94"/>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A74"/>
    <w:rsid w:val="00020363"/>
    <w:rsid w:val="00095BEB"/>
    <w:rsid w:val="002C7A74"/>
    <w:rsid w:val="002F2C28"/>
    <w:rsid w:val="00427C02"/>
    <w:rsid w:val="00555A4D"/>
    <w:rsid w:val="005717D3"/>
    <w:rsid w:val="00587BFD"/>
    <w:rsid w:val="006922F7"/>
    <w:rsid w:val="007743E1"/>
    <w:rsid w:val="00814361"/>
    <w:rsid w:val="00856DAF"/>
    <w:rsid w:val="00884F8D"/>
    <w:rsid w:val="00981468"/>
    <w:rsid w:val="009C34C4"/>
    <w:rsid w:val="00A945EC"/>
    <w:rsid w:val="00AF204D"/>
    <w:rsid w:val="00B4543A"/>
    <w:rsid w:val="00CF0447"/>
    <w:rsid w:val="00DF4FF9"/>
    <w:rsid w:val="00E35234"/>
    <w:rsid w:val="00F606F3"/>
    <w:rsid w:val="00F8042D"/>
    <w:rsid w:val="00FD06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439CC905D6496EAC38DD9BE3827D12">
    <w:name w:val="E7439CC905D6496EAC38DD9BE3827D12"/>
  </w:style>
  <w:style w:type="paragraph" w:customStyle="1" w:styleId="255A69238E994009BD0D705948CC5F83">
    <w:name w:val="255A69238E994009BD0D705948CC5F83"/>
  </w:style>
  <w:style w:type="paragraph" w:customStyle="1" w:styleId="294DC02E864640789ED06C8E665C38AA">
    <w:name w:val="294DC02E864640789ED06C8E665C38AA"/>
  </w:style>
  <w:style w:type="paragraph" w:customStyle="1" w:styleId="50EE218F4C4140B199627ABB9F191D15">
    <w:name w:val="50EE218F4C4140B199627ABB9F191D15"/>
  </w:style>
  <w:style w:type="paragraph" w:customStyle="1" w:styleId="C3168BE6B9B743979D703B3B7824EE81">
    <w:name w:val="C3168BE6B9B743979D703B3B7824EE81"/>
  </w:style>
  <w:style w:type="paragraph" w:customStyle="1" w:styleId="08CD43F935254641B194853145A68A4F">
    <w:name w:val="08CD43F935254641B194853145A68A4F"/>
  </w:style>
  <w:style w:type="paragraph" w:customStyle="1" w:styleId="314866EAB32D47CFAA75AAF283C5FA33">
    <w:name w:val="314866EAB32D47CFAA75AAF283C5FA33"/>
  </w:style>
  <w:style w:type="paragraph" w:customStyle="1" w:styleId="08E46CF7A3264F34B79A1B5432B786C8">
    <w:name w:val="08E46CF7A3264F34B79A1B5432B786C8"/>
  </w:style>
  <w:style w:type="paragraph" w:customStyle="1" w:styleId="EB15A8784ED3424580A4D26D2673A96B">
    <w:name w:val="EB15A8784ED3424580A4D26D2673A96B"/>
  </w:style>
  <w:style w:type="paragraph" w:customStyle="1" w:styleId="0C8BEF5D6FB041569BCDEF43E4254279">
    <w:name w:val="0C8BEF5D6FB041569BCDEF43E4254279"/>
  </w:style>
  <w:style w:type="character" w:styleId="Emphasis">
    <w:name w:val="Emphasis"/>
    <w:basedOn w:val="DefaultParagraphFont"/>
    <w:uiPriority w:val="20"/>
    <w:rsid w:val="002C7A74"/>
    <w:rPr>
      <w:i/>
      <w:iCs/>
      <w:color w:val="595959" w:themeColor="text1" w:themeTint="A6"/>
    </w:rPr>
  </w:style>
  <w:style w:type="paragraph" w:customStyle="1" w:styleId="BB73B72FD3324A5B85908D5CBD5D1156">
    <w:name w:val="BB73B72FD3324A5B85908D5CBD5D1156"/>
  </w:style>
  <w:style w:type="paragraph" w:customStyle="1" w:styleId="EA617319D161482E9443EA887BE734D2">
    <w:name w:val="EA617319D161482E9443EA887BE734D2"/>
  </w:style>
  <w:style w:type="paragraph" w:customStyle="1" w:styleId="056BDC6EB8EF436D941A55948C150675">
    <w:name w:val="056BDC6EB8EF436D941A55948C150675"/>
  </w:style>
  <w:style w:type="paragraph" w:customStyle="1" w:styleId="B5B36A267610459390F2FFC712950DEE">
    <w:name w:val="B5B36A267610459390F2FFC712950DEE"/>
  </w:style>
  <w:style w:type="paragraph" w:customStyle="1" w:styleId="E9ED64114586459ABEAAE55D26A3626A">
    <w:name w:val="E9ED64114586459ABEAAE55D26A3626A"/>
  </w:style>
  <w:style w:type="paragraph" w:customStyle="1" w:styleId="F4D1FB8534E7420CA1615D67748840A8">
    <w:name w:val="F4D1FB8534E7420CA1615D67748840A8"/>
  </w:style>
  <w:style w:type="paragraph" w:customStyle="1" w:styleId="A137CC17903E438C9F0E8B86968E96D7">
    <w:name w:val="A137CC17903E438C9F0E8B86968E96D7"/>
  </w:style>
  <w:style w:type="paragraph" w:customStyle="1" w:styleId="2096D567AF3A44A08E60D9C95C22FAEE">
    <w:name w:val="2096D567AF3A44A08E60D9C95C22FAEE"/>
  </w:style>
  <w:style w:type="paragraph" w:customStyle="1" w:styleId="C03A4E0E278E468992AFD40F63A31E85">
    <w:name w:val="C03A4E0E278E468992AFD40F63A31E85"/>
  </w:style>
  <w:style w:type="paragraph" w:customStyle="1" w:styleId="8487E076C88748A4BB3E87B2DCF38119">
    <w:name w:val="8487E076C88748A4BB3E87B2DCF38119"/>
  </w:style>
  <w:style w:type="paragraph" w:customStyle="1" w:styleId="BD1E9FAB811E4EA989FC938595CB57CA">
    <w:name w:val="BD1E9FAB811E4EA989FC938595CB57CA"/>
  </w:style>
  <w:style w:type="paragraph" w:customStyle="1" w:styleId="319AA79EBB754271B5F1EDA66E7D674D">
    <w:name w:val="319AA79EBB754271B5F1EDA66E7D674D"/>
  </w:style>
  <w:style w:type="paragraph" w:customStyle="1" w:styleId="3023E2153B5245A4816F7653FBD88C07">
    <w:name w:val="3023E2153B5245A4816F7653FBD88C07"/>
  </w:style>
  <w:style w:type="paragraph" w:customStyle="1" w:styleId="0DAFFBF9C53B4341922EDBD909B2EB46">
    <w:name w:val="0DAFFBF9C53B4341922EDBD909B2EB46"/>
  </w:style>
  <w:style w:type="paragraph" w:customStyle="1" w:styleId="2E71D99772714157B237DA180780B28C">
    <w:name w:val="2E71D99772714157B237DA180780B28C"/>
  </w:style>
  <w:style w:type="paragraph" w:customStyle="1" w:styleId="0A03650802024E75AB25172315494F97">
    <w:name w:val="0A03650802024E75AB25172315494F97"/>
  </w:style>
  <w:style w:type="paragraph" w:customStyle="1" w:styleId="B8AF6C114A254B899E62EE9A3C75136B">
    <w:name w:val="B8AF6C114A254B899E62EE9A3C75136B"/>
  </w:style>
  <w:style w:type="paragraph" w:customStyle="1" w:styleId="A759E373A8754A44BD8E3105B30028E7">
    <w:name w:val="A759E373A8754A44BD8E3105B30028E7"/>
  </w:style>
  <w:style w:type="paragraph" w:customStyle="1" w:styleId="11E7E6310680430B8D2C15E2E7B430C9">
    <w:name w:val="11E7E6310680430B8D2C15E2E7B430C9"/>
  </w:style>
  <w:style w:type="paragraph" w:customStyle="1" w:styleId="E3EB2644087140A795F4317DFA95DA03">
    <w:name w:val="E3EB2644087140A795F4317DFA95DA03"/>
  </w:style>
  <w:style w:type="paragraph" w:customStyle="1" w:styleId="370CDF5FED8D47F894928035F2F46DC1">
    <w:name w:val="370CDF5FED8D47F894928035F2F46DC1"/>
  </w:style>
  <w:style w:type="paragraph" w:customStyle="1" w:styleId="11C16487B4C94AACB808818EAB2ED8B1">
    <w:name w:val="11C16487B4C94AACB808818EAB2ED8B1"/>
  </w:style>
  <w:style w:type="paragraph" w:customStyle="1" w:styleId="FBC10E4A2CCC48C0BD28481344DBAF81">
    <w:name w:val="FBC10E4A2CCC48C0BD28481344DBAF81"/>
  </w:style>
  <w:style w:type="paragraph" w:customStyle="1" w:styleId="D9EF9F96F2444B2497D8ADF6BD3FCBE3">
    <w:name w:val="D9EF9F96F2444B2497D8ADF6BD3FCBE3"/>
  </w:style>
  <w:style w:type="paragraph" w:customStyle="1" w:styleId="BA3939303FD7435AACF37CED604FA27C">
    <w:name w:val="BA3939303FD7435AACF37CED604FA27C"/>
  </w:style>
  <w:style w:type="paragraph" w:customStyle="1" w:styleId="A4BF1F01A9BC4585B3F5A528A5B353AB">
    <w:name w:val="A4BF1F01A9BC4585B3F5A528A5B353AB"/>
  </w:style>
  <w:style w:type="paragraph" w:customStyle="1" w:styleId="29073006EC584A748E0823C6FC1C914A">
    <w:name w:val="29073006EC584A748E0823C6FC1C914A"/>
  </w:style>
  <w:style w:type="paragraph" w:customStyle="1" w:styleId="5328433E7E3244F7905925CED20919C8">
    <w:name w:val="5328433E7E3244F7905925CED20919C8"/>
  </w:style>
  <w:style w:type="paragraph" w:customStyle="1" w:styleId="6285EEDF225C42AD81CDDFA38B4940F2">
    <w:name w:val="6285EEDF225C42AD81CDDFA38B4940F2"/>
  </w:style>
  <w:style w:type="paragraph" w:customStyle="1" w:styleId="BE1BBA4D59A147A0BCB20D35EA2272F4">
    <w:name w:val="BE1BBA4D59A147A0BCB20D35EA2272F4"/>
  </w:style>
  <w:style w:type="paragraph" w:customStyle="1" w:styleId="4B9A70F182C54A939CDC31AFB723461D">
    <w:name w:val="4B9A70F182C54A939CDC31AFB723461D"/>
  </w:style>
  <w:style w:type="paragraph" w:customStyle="1" w:styleId="2696C19C5411402D8C6236C5C43FE20B">
    <w:name w:val="2696C19C5411402D8C6236C5C43FE20B"/>
  </w:style>
  <w:style w:type="paragraph" w:customStyle="1" w:styleId="A486531566FC40748D5E621632EE0666">
    <w:name w:val="A486531566FC40748D5E621632EE0666"/>
  </w:style>
  <w:style w:type="paragraph" w:customStyle="1" w:styleId="D8BFF9F20AFA41CCADD4E40F7DE011E5">
    <w:name w:val="D8BFF9F20AFA41CCADD4E40F7DE011E5"/>
  </w:style>
  <w:style w:type="paragraph" w:customStyle="1" w:styleId="5E2B61EE807445878A2FC5F551206502">
    <w:name w:val="5E2B61EE807445878A2FC5F551206502"/>
  </w:style>
  <w:style w:type="paragraph" w:customStyle="1" w:styleId="B676B27E72DD4C3893EFE2ED817E1233">
    <w:name w:val="B676B27E72DD4C3893EFE2ED817E1233"/>
  </w:style>
  <w:style w:type="paragraph" w:customStyle="1" w:styleId="930391098150455EA2C4C6F7E2CA3B21">
    <w:name w:val="930391098150455EA2C4C6F7E2CA3B21"/>
  </w:style>
  <w:style w:type="paragraph" w:customStyle="1" w:styleId="0E1E01B873BD4C4E898989981D92E7FE">
    <w:name w:val="0E1E01B873BD4C4E898989981D92E7FE"/>
  </w:style>
  <w:style w:type="paragraph" w:customStyle="1" w:styleId="2B02FADD35294ED1B1CB069CC79556CB">
    <w:name w:val="2B02FADD35294ED1B1CB069CC79556CB"/>
  </w:style>
  <w:style w:type="paragraph" w:customStyle="1" w:styleId="7A201FA4A7DB42A1A886B470F57334B3">
    <w:name w:val="7A201FA4A7DB42A1A886B470F57334B3"/>
  </w:style>
  <w:style w:type="paragraph" w:customStyle="1" w:styleId="B8E506AC0E7A48E392CF835693C47BD6">
    <w:name w:val="B8E506AC0E7A48E392CF835693C47BD6"/>
  </w:style>
  <w:style w:type="paragraph" w:customStyle="1" w:styleId="19A38179FF44420A87FCDEA376E58143">
    <w:name w:val="19A38179FF44420A87FCDEA376E58143"/>
  </w:style>
  <w:style w:type="paragraph" w:customStyle="1" w:styleId="91716151BE7548DE921B496DF30A2C73">
    <w:name w:val="91716151BE7548DE921B496DF30A2C73"/>
  </w:style>
  <w:style w:type="paragraph" w:customStyle="1" w:styleId="44CCF95AEF9A4ACA92B0994ABECADA2E">
    <w:name w:val="44CCF95AEF9A4ACA92B0994ABECADA2E"/>
  </w:style>
  <w:style w:type="paragraph" w:customStyle="1" w:styleId="B196DF6FD0C8499BB6614036B18BAB9B">
    <w:name w:val="B196DF6FD0C8499BB6614036B18BAB9B"/>
  </w:style>
  <w:style w:type="paragraph" w:customStyle="1" w:styleId="5918823988BD4A9EA3C7E24E6865DAD0">
    <w:name w:val="5918823988BD4A9EA3C7E24E6865DAD0"/>
  </w:style>
  <w:style w:type="paragraph" w:customStyle="1" w:styleId="4963823CDC3E4776BE3B3BA0073B9845">
    <w:name w:val="4963823CDC3E4776BE3B3BA0073B9845"/>
  </w:style>
  <w:style w:type="paragraph" w:customStyle="1" w:styleId="E369E1ED8E3747979654887C4B65BC4A">
    <w:name w:val="E369E1ED8E3747979654887C4B65BC4A"/>
  </w:style>
  <w:style w:type="paragraph" w:customStyle="1" w:styleId="26FFFA4965CB47F6833B50E2DAC34F6D">
    <w:name w:val="26FFFA4965CB47F6833B50E2DAC34F6D"/>
  </w:style>
  <w:style w:type="paragraph" w:customStyle="1" w:styleId="0BE080AE50834F1EB6EB4F8C6007A429">
    <w:name w:val="0BE080AE50834F1EB6EB4F8C6007A429"/>
  </w:style>
  <w:style w:type="paragraph" w:customStyle="1" w:styleId="F193F09D8EE8496A886E7DC01D6D2208">
    <w:name w:val="F193F09D8EE8496A886E7DC01D6D2208"/>
  </w:style>
  <w:style w:type="paragraph" w:customStyle="1" w:styleId="BBFC55CE50BF4962B580CA71CA081EF4">
    <w:name w:val="BBFC55CE50BF4962B580CA71CA081EF4"/>
  </w:style>
  <w:style w:type="paragraph" w:customStyle="1" w:styleId="567275ABA21B49EB803EF13AB9192D3C">
    <w:name w:val="567275ABA21B49EB803EF13AB9192D3C"/>
  </w:style>
  <w:style w:type="paragraph" w:customStyle="1" w:styleId="9F5DDB3904F747AD96A0646C1D187CD5">
    <w:name w:val="9F5DDB3904F747AD96A0646C1D187CD5"/>
  </w:style>
  <w:style w:type="paragraph" w:customStyle="1" w:styleId="CB758297E78F4B909847918078E26B55">
    <w:name w:val="CB758297E78F4B909847918078E26B55"/>
  </w:style>
  <w:style w:type="paragraph" w:customStyle="1" w:styleId="FBA6D47406254C5EA1B34A152EB30B80">
    <w:name w:val="FBA6D47406254C5EA1B34A152EB30B80"/>
  </w:style>
  <w:style w:type="paragraph" w:customStyle="1" w:styleId="E1B646AE8D0344FD843E8DDCFAEF132A">
    <w:name w:val="E1B646AE8D0344FD843E8DDCFAEF132A"/>
  </w:style>
  <w:style w:type="paragraph" w:customStyle="1" w:styleId="DEB46082C69244A6A31B164455A7AC59">
    <w:name w:val="DEB46082C69244A6A31B164455A7AC59"/>
  </w:style>
  <w:style w:type="paragraph" w:customStyle="1" w:styleId="6500E22A66334672A2AE7F4515777DA2">
    <w:name w:val="6500E22A66334672A2AE7F4515777DA2"/>
  </w:style>
  <w:style w:type="paragraph" w:customStyle="1" w:styleId="A3BCECA84C65486498CE7D0F586D5E9A">
    <w:name w:val="A3BCECA84C65486498CE7D0F586D5E9A"/>
  </w:style>
  <w:style w:type="paragraph" w:customStyle="1" w:styleId="D0E730A7A259404CABED95FF914ED9AB">
    <w:name w:val="D0E730A7A259404CABED95FF914ED9AB"/>
  </w:style>
  <w:style w:type="paragraph" w:customStyle="1" w:styleId="88DF25A4743442C0B1472103E1A7A5E8">
    <w:name w:val="88DF25A4743442C0B1472103E1A7A5E8"/>
  </w:style>
  <w:style w:type="paragraph" w:customStyle="1" w:styleId="179CE5D11ED04946AF51CE74904972DB">
    <w:name w:val="179CE5D11ED04946AF51CE74904972DB"/>
  </w:style>
  <w:style w:type="paragraph" w:customStyle="1" w:styleId="C51AFE14AC324D6888CCCEC424F9E0AD">
    <w:name w:val="C51AFE14AC324D6888CCCEC424F9E0AD"/>
  </w:style>
  <w:style w:type="paragraph" w:customStyle="1" w:styleId="51DC7A8F98294E919B58AA29E39D08A1">
    <w:name w:val="51DC7A8F98294E919B58AA29E39D08A1"/>
  </w:style>
  <w:style w:type="paragraph" w:customStyle="1" w:styleId="53CEA7D94B954869B124649FFB3AB5EF">
    <w:name w:val="53CEA7D94B954869B124649FFB3AB5EF"/>
  </w:style>
  <w:style w:type="paragraph" w:customStyle="1" w:styleId="A4C59E701C36417DB94992981D3D8BC6">
    <w:name w:val="A4C59E701C36417DB94992981D3D8BC6"/>
  </w:style>
  <w:style w:type="paragraph" w:customStyle="1" w:styleId="73A6162D8CBA41DE9404A142E37F6F4F">
    <w:name w:val="73A6162D8CBA41DE9404A142E37F6F4F"/>
  </w:style>
  <w:style w:type="paragraph" w:customStyle="1" w:styleId="5C86789972A0436AAAE389183EF7F9B4">
    <w:name w:val="5C86789972A0436AAAE389183EF7F9B4"/>
  </w:style>
  <w:style w:type="paragraph" w:customStyle="1" w:styleId="7F8D4DD705D64F2FAFCA9832E8D5DBDC">
    <w:name w:val="7F8D4DD705D64F2FAFCA9832E8D5DBDC"/>
  </w:style>
  <w:style w:type="paragraph" w:customStyle="1" w:styleId="982C0CFCAF294F87A7E9EC887A78C338">
    <w:name w:val="982C0CFCAF294F87A7E9EC887A78C338"/>
  </w:style>
  <w:style w:type="paragraph" w:customStyle="1" w:styleId="C7E3E0C1B16E44E4919002D0863DB9C8">
    <w:name w:val="C7E3E0C1B16E44E4919002D0863DB9C8"/>
  </w:style>
  <w:style w:type="paragraph" w:customStyle="1" w:styleId="397670834670402483444D48ACA14D05">
    <w:name w:val="397670834670402483444D48ACA14D05"/>
  </w:style>
  <w:style w:type="paragraph" w:customStyle="1" w:styleId="92AD152A3B644370B37280E37F121B99">
    <w:name w:val="92AD152A3B644370B37280E37F121B99"/>
  </w:style>
  <w:style w:type="paragraph" w:customStyle="1" w:styleId="7F2BA49AB3DE4E3DBC860FA2BD1CFE28">
    <w:name w:val="7F2BA49AB3DE4E3DBC860FA2BD1CFE28"/>
  </w:style>
  <w:style w:type="paragraph" w:customStyle="1" w:styleId="8A013DAC94B348AC889F21FA425552EF">
    <w:name w:val="8A013DAC94B348AC889F21FA425552EF"/>
  </w:style>
  <w:style w:type="paragraph" w:customStyle="1" w:styleId="5F298F53260447BA9D70C388717C1D0C">
    <w:name w:val="5F298F53260447BA9D70C388717C1D0C"/>
  </w:style>
  <w:style w:type="paragraph" w:customStyle="1" w:styleId="2782B9613E6D4AD99341ECF791E0A631">
    <w:name w:val="2782B9613E6D4AD99341ECF791E0A631"/>
  </w:style>
  <w:style w:type="paragraph" w:customStyle="1" w:styleId="2EBD549C03124FDAB3981E401A9CC363">
    <w:name w:val="2EBD549C03124FDAB3981E401A9CC363"/>
  </w:style>
  <w:style w:type="paragraph" w:customStyle="1" w:styleId="B49A1DD9DC464CF692725E4582FBB3B2">
    <w:name w:val="B49A1DD9DC464CF692725E4582FBB3B2"/>
  </w:style>
  <w:style w:type="paragraph" w:customStyle="1" w:styleId="5E2C54721EE94E30AF43D1D572F2D35A">
    <w:name w:val="5E2C54721EE94E30AF43D1D572F2D35A"/>
  </w:style>
  <w:style w:type="paragraph" w:customStyle="1" w:styleId="6F87841C6CAB47CDBD5075695B3B0550">
    <w:name w:val="6F87841C6CAB47CDBD5075695B3B0550"/>
  </w:style>
  <w:style w:type="paragraph" w:customStyle="1" w:styleId="33A449DE18AF49C0B8C1B9621F1AD7BE">
    <w:name w:val="33A449DE18AF49C0B8C1B9621F1AD7BE"/>
  </w:style>
  <w:style w:type="paragraph" w:customStyle="1" w:styleId="619B9F1F3E9648FBAE78858044E27C43">
    <w:name w:val="619B9F1F3E9648FBAE78858044E27C43"/>
  </w:style>
  <w:style w:type="paragraph" w:customStyle="1" w:styleId="71D1CE771D724BEB9C1444EB39084531">
    <w:name w:val="71D1CE771D724BEB9C1444EB39084531"/>
  </w:style>
  <w:style w:type="paragraph" w:customStyle="1" w:styleId="C09B19334C5B4E22B23600CAF5E3437F">
    <w:name w:val="C09B19334C5B4E22B23600CAF5E3437F"/>
  </w:style>
  <w:style w:type="paragraph" w:customStyle="1" w:styleId="C1D332E019454A1D8D691FDB4DC04F23">
    <w:name w:val="C1D332E019454A1D8D691FDB4DC04F23"/>
  </w:style>
  <w:style w:type="paragraph" w:customStyle="1" w:styleId="3CC6FD10229346F59CB2A6DDCACC591C">
    <w:name w:val="3CC6FD10229346F59CB2A6DDCACC591C"/>
  </w:style>
  <w:style w:type="paragraph" w:customStyle="1" w:styleId="A8F6AC9EF18D42CC931180F124D85437">
    <w:name w:val="A8F6AC9EF18D42CC931180F124D85437"/>
  </w:style>
  <w:style w:type="paragraph" w:customStyle="1" w:styleId="620D91ED4B7F41088552CFF160E05243">
    <w:name w:val="620D91ED4B7F41088552CFF160E05243"/>
  </w:style>
  <w:style w:type="paragraph" w:customStyle="1" w:styleId="A4EBF6A5EF2C4392B28C857152A91163">
    <w:name w:val="A4EBF6A5EF2C4392B28C857152A91163"/>
  </w:style>
  <w:style w:type="character" w:styleId="PlaceholderText">
    <w:name w:val="Placeholder Text"/>
    <w:basedOn w:val="DefaultParagraphFont"/>
    <w:uiPriority w:val="2"/>
    <w:rPr>
      <w:i/>
      <w:iCs/>
      <w:color w:val="808080"/>
    </w:rPr>
  </w:style>
  <w:style w:type="paragraph" w:customStyle="1" w:styleId="C86371BD0C2E4A34B02B30E6C4D4A64C">
    <w:name w:val="C86371BD0C2E4A34B02B30E6C4D4A64C"/>
  </w:style>
  <w:style w:type="paragraph" w:customStyle="1" w:styleId="033BB058782F4F86B576EC54AD5F6F5C">
    <w:name w:val="033BB058782F4F86B576EC54AD5F6F5C"/>
  </w:style>
  <w:style w:type="paragraph" w:customStyle="1" w:styleId="9979714F2A8249FBB5E3778045879A48">
    <w:name w:val="9979714F2A8249FBB5E3778045879A48"/>
  </w:style>
  <w:style w:type="paragraph" w:customStyle="1" w:styleId="A904427606CB4EBA8EBD8C5812DC3E91">
    <w:name w:val="A904427606CB4EBA8EBD8C5812DC3E91"/>
  </w:style>
  <w:style w:type="paragraph" w:customStyle="1" w:styleId="40A9F2B5B7204C669136B3F658D52550">
    <w:name w:val="40A9F2B5B7204C669136B3F658D52550"/>
  </w:style>
  <w:style w:type="paragraph" w:customStyle="1" w:styleId="91DCADED39AB4FA29A320DF862E59EE8">
    <w:name w:val="91DCADED39AB4FA29A320DF862E59EE8"/>
  </w:style>
  <w:style w:type="paragraph" w:customStyle="1" w:styleId="198881A75B4241678A96FCFCC2DBFE7A">
    <w:name w:val="198881A75B4241678A96FCFCC2DBFE7A"/>
  </w:style>
  <w:style w:type="paragraph" w:customStyle="1" w:styleId="903C7AB15BB84A1090562223D24C9BF5">
    <w:name w:val="903C7AB15BB84A1090562223D24C9BF5"/>
  </w:style>
  <w:style w:type="paragraph" w:customStyle="1" w:styleId="E65A0AAD89764E23A6EF542A19372799">
    <w:name w:val="E65A0AAD89764E23A6EF542A19372799"/>
  </w:style>
  <w:style w:type="paragraph" w:customStyle="1" w:styleId="CAF079CB96EE4674B67E6A3EB6BF4726">
    <w:name w:val="CAF079CB96EE4674B67E6A3EB6BF4726"/>
  </w:style>
  <w:style w:type="paragraph" w:customStyle="1" w:styleId="17AD26F52F5B4CE994A9E9E18822DFB0">
    <w:name w:val="17AD26F52F5B4CE994A9E9E18822DFB0"/>
  </w:style>
  <w:style w:type="paragraph" w:customStyle="1" w:styleId="9E4F67F6F2BC4C1FA9A2966C9FAECCE2">
    <w:name w:val="9E4F67F6F2BC4C1FA9A2966C9FAECCE2"/>
  </w:style>
  <w:style w:type="paragraph" w:customStyle="1" w:styleId="AAA968045DB245E7A7183F6ED6702632">
    <w:name w:val="AAA968045DB245E7A7183F6ED6702632"/>
  </w:style>
  <w:style w:type="paragraph" w:customStyle="1" w:styleId="B3D7195A603B4EC0864A8C0101330BF8">
    <w:name w:val="B3D7195A603B4EC0864A8C0101330BF8"/>
  </w:style>
  <w:style w:type="paragraph" w:customStyle="1" w:styleId="47674651CE77423A84AAA198062C164B">
    <w:name w:val="47674651CE77423A84AAA198062C164B"/>
  </w:style>
  <w:style w:type="paragraph" w:customStyle="1" w:styleId="6D9460C403334176BCBFFFEB041795B8">
    <w:name w:val="6D9460C403334176BCBFFFEB041795B8"/>
  </w:style>
  <w:style w:type="paragraph" w:customStyle="1" w:styleId="50F33CE16B9B4D24960C00D961CA20FD">
    <w:name w:val="50F33CE16B9B4D24960C00D961CA20FD"/>
  </w:style>
  <w:style w:type="paragraph" w:customStyle="1" w:styleId="E79EAC06BE604F3986F2322228A2A111">
    <w:name w:val="E79EAC06BE604F3986F2322228A2A111"/>
  </w:style>
  <w:style w:type="paragraph" w:customStyle="1" w:styleId="3C80AECC55274DE4BB6868B7648BDA09">
    <w:name w:val="3C80AECC55274DE4BB6868B7648BDA09"/>
  </w:style>
  <w:style w:type="paragraph" w:customStyle="1" w:styleId="432296F4A58940439928A8BC601C68DE">
    <w:name w:val="432296F4A58940439928A8BC601C68DE"/>
  </w:style>
  <w:style w:type="paragraph" w:customStyle="1" w:styleId="F5A0AD2FA64F408288F7B08BAD4734BD">
    <w:name w:val="F5A0AD2FA64F408288F7B08BAD4734BD"/>
  </w:style>
  <w:style w:type="paragraph" w:customStyle="1" w:styleId="D1E420450F754690B06A590DA42CB04B">
    <w:name w:val="D1E420450F754690B06A590DA42CB04B"/>
  </w:style>
  <w:style w:type="paragraph" w:customStyle="1" w:styleId="60B6C35D49DD411880701572E1EC7212">
    <w:name w:val="60B6C35D49DD411880701572E1EC7212"/>
  </w:style>
  <w:style w:type="paragraph" w:customStyle="1" w:styleId="A5C47FFAEA2A4AD295C65A5989405C2A">
    <w:name w:val="A5C47FFAEA2A4AD295C65A5989405C2A"/>
  </w:style>
  <w:style w:type="paragraph" w:customStyle="1" w:styleId="A1614A6BF90C40D58BFE3F135DA55700">
    <w:name w:val="A1614A6BF90C40D58BFE3F135DA55700"/>
  </w:style>
  <w:style w:type="paragraph" w:customStyle="1" w:styleId="426425CC40254A5990A184F5D29D45F5">
    <w:name w:val="426425CC40254A5990A184F5D29D45F5"/>
  </w:style>
  <w:style w:type="paragraph" w:customStyle="1" w:styleId="6E95016FDF464F4D9D3E502E5E6BCA41">
    <w:name w:val="6E95016FDF464F4D9D3E502E5E6BCA41"/>
  </w:style>
  <w:style w:type="paragraph" w:customStyle="1" w:styleId="609B10270CE54EA498261122A92D3C18">
    <w:name w:val="609B10270CE54EA498261122A92D3C18"/>
  </w:style>
  <w:style w:type="paragraph" w:customStyle="1" w:styleId="4D83256DB6D9449DB55A082AE6269F9E">
    <w:name w:val="4D83256DB6D9449DB55A082AE6269F9E"/>
  </w:style>
  <w:style w:type="paragraph" w:customStyle="1" w:styleId="1BB580A68E5445468489F5CD6EB2B1A5">
    <w:name w:val="1BB580A68E5445468489F5CD6EB2B1A5"/>
  </w:style>
  <w:style w:type="paragraph" w:customStyle="1" w:styleId="FB41E96F033147AA982DB20796F57601">
    <w:name w:val="FB41E96F033147AA982DB20796F57601"/>
  </w:style>
  <w:style w:type="paragraph" w:customStyle="1" w:styleId="3BEE3C45701C4C668D9F28B8934C0C13">
    <w:name w:val="3BEE3C45701C4C668D9F28B8934C0C13"/>
  </w:style>
  <w:style w:type="paragraph" w:customStyle="1" w:styleId="797FC8F2B801460F9BE41004F3258A7E">
    <w:name w:val="797FC8F2B801460F9BE41004F3258A7E"/>
  </w:style>
  <w:style w:type="paragraph" w:customStyle="1" w:styleId="05CF0B03B54C4F418D4F3CC03C289ED5">
    <w:name w:val="05CF0B03B54C4F418D4F3CC03C289ED5"/>
    <w:rsid w:val="002C7A74"/>
  </w:style>
  <w:style w:type="paragraph" w:customStyle="1" w:styleId="49418B98FB624BCDA5A25689FB6483D5">
    <w:name w:val="49418B98FB624BCDA5A25689FB6483D5"/>
    <w:rsid w:val="002C7A74"/>
  </w:style>
  <w:style w:type="paragraph" w:customStyle="1" w:styleId="A8469AE1243D418482096CF61F41678E">
    <w:name w:val="A8469AE1243D418482096CF61F41678E"/>
    <w:rsid w:val="002C7A74"/>
  </w:style>
  <w:style w:type="paragraph" w:customStyle="1" w:styleId="0C7D47E72EEB4E8C96638D267BDAECE8">
    <w:name w:val="0C7D47E72EEB4E8C96638D267BDAECE8"/>
    <w:rsid w:val="002C7A74"/>
  </w:style>
  <w:style w:type="paragraph" w:customStyle="1" w:styleId="768D357CF76E4174BFEB8DAAFE42CA4B">
    <w:name w:val="768D357CF76E4174BFEB8DAAFE42CA4B"/>
    <w:rsid w:val="002C7A74"/>
  </w:style>
  <w:style w:type="paragraph" w:customStyle="1" w:styleId="32ECC8D0ACE4433191C179BBA392F624">
    <w:name w:val="32ECC8D0ACE4433191C179BBA392F624"/>
    <w:rsid w:val="002C7A74"/>
  </w:style>
  <w:style w:type="paragraph" w:customStyle="1" w:styleId="2E0F38B2347742CDAFB434C6DCD8155E">
    <w:name w:val="2E0F38B2347742CDAFB434C6DCD8155E"/>
    <w:rsid w:val="002C7A74"/>
  </w:style>
  <w:style w:type="paragraph" w:customStyle="1" w:styleId="1BD037EDD7DE45498A6D9735AB9BAC10">
    <w:name w:val="1BD037EDD7DE45498A6D9735AB9BAC10"/>
    <w:rsid w:val="002C7A74"/>
  </w:style>
  <w:style w:type="paragraph" w:customStyle="1" w:styleId="9F01CA5F824D4BE789C6B3B0C4F24C1E">
    <w:name w:val="9F01CA5F824D4BE789C6B3B0C4F24C1E"/>
    <w:rsid w:val="002C7A74"/>
  </w:style>
  <w:style w:type="paragraph" w:customStyle="1" w:styleId="E5397BD72EBF45E6B68DB54975060850">
    <w:name w:val="E5397BD72EBF45E6B68DB54975060850"/>
    <w:rsid w:val="002C7A74"/>
  </w:style>
  <w:style w:type="paragraph" w:customStyle="1" w:styleId="754292EBCC164042854FBAED77E473FF">
    <w:name w:val="754292EBCC164042854FBAED77E473FF"/>
    <w:rsid w:val="002C7A74"/>
  </w:style>
  <w:style w:type="paragraph" w:customStyle="1" w:styleId="1ED7E24D92E54A6081832A71E2AEF4CA">
    <w:name w:val="1ED7E24D92E54A6081832A71E2AEF4CA"/>
    <w:rsid w:val="002C7A74"/>
  </w:style>
  <w:style w:type="paragraph" w:customStyle="1" w:styleId="6BF7F342A38D4A6590ACE1B93EE0A727">
    <w:name w:val="6BF7F342A38D4A6590ACE1B93EE0A727"/>
    <w:rsid w:val="007743E1"/>
  </w:style>
  <w:style w:type="paragraph" w:customStyle="1" w:styleId="0080963FFCB040A0B4EC4CB6DB22CD52">
    <w:name w:val="0080963FFCB040A0B4EC4CB6DB22CD52"/>
    <w:rsid w:val="007743E1"/>
  </w:style>
  <w:style w:type="paragraph" w:customStyle="1" w:styleId="13C879BDE2954223B9B79D67BB10D681">
    <w:name w:val="13C879BDE2954223B9B79D67BB10D681"/>
    <w:rsid w:val="007743E1"/>
  </w:style>
  <w:style w:type="paragraph" w:customStyle="1" w:styleId="8A2DD49803544E708808AA15754D2333">
    <w:name w:val="8A2DD49803544E708808AA15754D2333"/>
    <w:rsid w:val="007743E1"/>
  </w:style>
  <w:style w:type="paragraph" w:customStyle="1" w:styleId="B1F510AE7934473D95ED6777D3EB6767">
    <w:name w:val="B1F510AE7934473D95ED6777D3EB6767"/>
    <w:rsid w:val="007743E1"/>
  </w:style>
  <w:style w:type="paragraph" w:customStyle="1" w:styleId="9EBA4C97FBCA445795420FD138BE99A9">
    <w:name w:val="9EBA4C97FBCA445795420FD138BE99A9"/>
    <w:rsid w:val="007743E1"/>
  </w:style>
  <w:style w:type="paragraph" w:customStyle="1" w:styleId="7F926AD41B4C441CB09DD36E3B6A4E6E">
    <w:name w:val="7F926AD41B4C441CB09DD36E3B6A4E6E"/>
    <w:rsid w:val="007743E1"/>
  </w:style>
  <w:style w:type="paragraph" w:customStyle="1" w:styleId="8AAE863328444BAA80565BF00B2D60C9">
    <w:name w:val="8AAE863328444BAA80565BF00B2D60C9"/>
    <w:rsid w:val="007743E1"/>
  </w:style>
  <w:style w:type="paragraph" w:customStyle="1" w:styleId="D2B9757712BA4ED5ABE8C5BDBBD23C94">
    <w:name w:val="D2B9757712BA4ED5ABE8C5BDBBD23C94"/>
    <w:rsid w:val="00DF4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apr. 2019</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Tactical business marketing plan</Template>
  <TotalTime>2167</TotalTime>
  <Pages>1</Pages>
  <Words>2158</Words>
  <Characters>12307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NEWPORT HIGH SCHOOL, WA</Company>
  <LinksUpToDate>false</LinksUpToDate>
  <CharactersWithSpaces>14437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ccnp (cisco certified network professional)</dc:subject>
  <dc:creator>Bingnan Xu</dc:creator>
  <cp:keywords>BINGNAN XU</cp:keywords>
  <cp:lastModifiedBy>Bingnan Xu</cp:lastModifiedBy>
  <cp:revision>45</cp:revision>
  <cp:lastPrinted>2018-09-20T20:21:00Z</cp:lastPrinted>
  <dcterms:created xsi:type="dcterms:W3CDTF">2018-11-11T15:40:00Z</dcterms:created>
  <dcterms:modified xsi:type="dcterms:W3CDTF">2020-03-21T14:28:00Z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2018-04-07T04:43:58.0549681Z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